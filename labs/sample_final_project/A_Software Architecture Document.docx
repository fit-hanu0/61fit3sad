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5F3C5" w14:textId="7043BAAA" w:rsidR="00C356BF" w:rsidRPr="00861F8F" w:rsidRDefault="00551E9C">
      <w:pPr>
        <w:pStyle w:val="Title"/>
        <w:jc w:val="right"/>
        <w:rPr>
          <w:rFonts w:ascii="Times New Roman" w:hAnsi="Times New Roman"/>
        </w:rPr>
      </w:pPr>
      <w:r w:rsidRPr="00861F8F">
        <w:rPr>
          <w:rFonts w:ascii="Times New Roman" w:hAnsi="Times New Roman"/>
        </w:rPr>
        <w:t>WISHWAVE</w:t>
      </w:r>
    </w:p>
    <w:p w14:paraId="0EA5AB34" w14:textId="77777777" w:rsidR="00C356BF" w:rsidRPr="00861F8F" w:rsidRDefault="00000000">
      <w:pPr>
        <w:pStyle w:val="Title"/>
        <w:jc w:val="right"/>
        <w:rPr>
          <w:rFonts w:ascii="Times New Roman" w:hAnsi="Times New Roman"/>
        </w:rPr>
      </w:pPr>
      <w:r w:rsidRPr="00861F8F">
        <w:rPr>
          <w:rFonts w:ascii="Times New Roman" w:hAnsi="Times New Roman"/>
        </w:rPr>
        <w:fldChar w:fldCharType="begin"/>
      </w:r>
      <w:r w:rsidRPr="00861F8F">
        <w:rPr>
          <w:rFonts w:ascii="Times New Roman" w:hAnsi="Times New Roman"/>
        </w:rPr>
        <w:instrText xml:space="preserve"> TITLE  \* MERGEFORMAT </w:instrText>
      </w:r>
      <w:r w:rsidRPr="00861F8F">
        <w:rPr>
          <w:rFonts w:ascii="Times New Roman" w:hAnsi="Times New Roman"/>
        </w:rPr>
        <w:fldChar w:fldCharType="separate"/>
      </w:r>
      <w:r w:rsidR="00B774B3" w:rsidRPr="00861F8F">
        <w:rPr>
          <w:rFonts w:ascii="Times New Roman" w:hAnsi="Times New Roman"/>
        </w:rPr>
        <w:t>Software Architecture Document</w:t>
      </w:r>
      <w:r w:rsidRPr="00861F8F">
        <w:rPr>
          <w:rFonts w:ascii="Times New Roman" w:hAnsi="Times New Roman"/>
        </w:rPr>
        <w:fldChar w:fldCharType="end"/>
      </w:r>
    </w:p>
    <w:p w14:paraId="04A5AD2E" w14:textId="77777777" w:rsidR="00C356BF" w:rsidRPr="00861F8F" w:rsidRDefault="00C356BF">
      <w:pPr>
        <w:pStyle w:val="Title"/>
        <w:jc w:val="right"/>
        <w:rPr>
          <w:rFonts w:ascii="Times New Roman" w:hAnsi="Times New Roman"/>
        </w:rPr>
      </w:pPr>
    </w:p>
    <w:p w14:paraId="62F17588" w14:textId="58489BEA" w:rsidR="00C356BF" w:rsidRPr="00861F8F" w:rsidRDefault="00000000">
      <w:pPr>
        <w:pStyle w:val="Title"/>
        <w:jc w:val="right"/>
        <w:rPr>
          <w:rFonts w:ascii="Times New Roman" w:hAnsi="Times New Roman"/>
          <w:sz w:val="28"/>
        </w:rPr>
      </w:pPr>
      <w:r w:rsidRPr="00861F8F">
        <w:rPr>
          <w:rFonts w:ascii="Times New Roman" w:hAnsi="Times New Roman"/>
          <w:sz w:val="28"/>
        </w:rPr>
        <w:t>Version 1.0</w:t>
      </w:r>
    </w:p>
    <w:p w14:paraId="6436C89B" w14:textId="77777777" w:rsidR="00C356BF" w:rsidRPr="00861F8F" w:rsidRDefault="00C356BF">
      <w:pPr>
        <w:pStyle w:val="InfoBlue"/>
      </w:pPr>
    </w:p>
    <w:p w14:paraId="24BAD939" w14:textId="77777777" w:rsidR="00C356BF" w:rsidRPr="00861F8F" w:rsidRDefault="00C356BF">
      <w:pPr>
        <w:pStyle w:val="InfoBlue"/>
      </w:pPr>
    </w:p>
    <w:p w14:paraId="4A6CD249" w14:textId="7C9FA7DE" w:rsidR="00C356BF" w:rsidRPr="00861F8F" w:rsidRDefault="00C356BF" w:rsidP="00292712">
      <w:pPr>
        <w:pStyle w:val="InfoBlue"/>
      </w:pPr>
    </w:p>
    <w:p w14:paraId="4BCC2704" w14:textId="77777777" w:rsidR="00C356BF" w:rsidRPr="00861F8F" w:rsidRDefault="00C356BF">
      <w:pPr>
        <w:pStyle w:val="Title"/>
        <w:rPr>
          <w:rFonts w:ascii="Times New Roman" w:hAnsi="Times New Roman"/>
          <w:sz w:val="28"/>
        </w:rPr>
      </w:pPr>
    </w:p>
    <w:p w14:paraId="72019EE4" w14:textId="77777777" w:rsidR="00C356BF" w:rsidRPr="00861F8F" w:rsidRDefault="00C356BF">
      <w:pPr>
        <w:sectPr w:rsidR="00C356BF" w:rsidRPr="00861F8F">
          <w:headerReference w:type="default" r:id="rId8"/>
          <w:footerReference w:type="even" r:id="rId9"/>
          <w:pgSz w:w="12240" w:h="15840" w:code="1"/>
          <w:pgMar w:top="1440" w:right="1440" w:bottom="1440" w:left="1440" w:header="720" w:footer="720" w:gutter="0"/>
          <w:cols w:space="720"/>
          <w:vAlign w:val="center"/>
        </w:sectPr>
      </w:pPr>
    </w:p>
    <w:p w14:paraId="433973E2" w14:textId="77777777" w:rsidR="00C356BF" w:rsidRPr="00861F8F" w:rsidRDefault="00000000">
      <w:pPr>
        <w:pStyle w:val="Title"/>
        <w:rPr>
          <w:rFonts w:ascii="Times New Roman" w:hAnsi="Times New Roman"/>
        </w:rPr>
      </w:pPr>
      <w:r w:rsidRPr="00861F8F">
        <w:rPr>
          <w:rFonts w:ascii="Times New Roman" w:hAnsi="Times New Roman"/>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C356BF" w:rsidRPr="00861F8F" w14:paraId="05771D8C" w14:textId="77777777">
        <w:tc>
          <w:tcPr>
            <w:tcW w:w="2304" w:type="dxa"/>
          </w:tcPr>
          <w:p w14:paraId="0E1F840A" w14:textId="77777777" w:rsidR="00C356BF" w:rsidRPr="00861F8F" w:rsidRDefault="00000000">
            <w:pPr>
              <w:pStyle w:val="Tabletext"/>
              <w:jc w:val="center"/>
              <w:rPr>
                <w:b/>
              </w:rPr>
            </w:pPr>
            <w:r w:rsidRPr="00861F8F">
              <w:rPr>
                <w:b/>
              </w:rPr>
              <w:t>Date</w:t>
            </w:r>
          </w:p>
        </w:tc>
        <w:tc>
          <w:tcPr>
            <w:tcW w:w="1152" w:type="dxa"/>
          </w:tcPr>
          <w:p w14:paraId="6A192C6D" w14:textId="77777777" w:rsidR="00C356BF" w:rsidRPr="00861F8F" w:rsidRDefault="00000000">
            <w:pPr>
              <w:pStyle w:val="Tabletext"/>
              <w:jc w:val="center"/>
              <w:rPr>
                <w:b/>
              </w:rPr>
            </w:pPr>
            <w:r w:rsidRPr="00861F8F">
              <w:rPr>
                <w:b/>
              </w:rPr>
              <w:t>Version</w:t>
            </w:r>
          </w:p>
        </w:tc>
        <w:tc>
          <w:tcPr>
            <w:tcW w:w="3744" w:type="dxa"/>
          </w:tcPr>
          <w:p w14:paraId="62CA45A9" w14:textId="77777777" w:rsidR="00C356BF" w:rsidRPr="00861F8F" w:rsidRDefault="00000000">
            <w:pPr>
              <w:pStyle w:val="Tabletext"/>
              <w:jc w:val="center"/>
              <w:rPr>
                <w:b/>
              </w:rPr>
            </w:pPr>
            <w:r w:rsidRPr="00861F8F">
              <w:rPr>
                <w:b/>
              </w:rPr>
              <w:t>Description</w:t>
            </w:r>
          </w:p>
        </w:tc>
        <w:tc>
          <w:tcPr>
            <w:tcW w:w="2304" w:type="dxa"/>
          </w:tcPr>
          <w:p w14:paraId="04DF4C19" w14:textId="77777777" w:rsidR="00C356BF" w:rsidRPr="00861F8F" w:rsidRDefault="00000000">
            <w:pPr>
              <w:pStyle w:val="Tabletext"/>
              <w:jc w:val="center"/>
              <w:rPr>
                <w:b/>
              </w:rPr>
            </w:pPr>
            <w:r w:rsidRPr="00861F8F">
              <w:rPr>
                <w:b/>
              </w:rPr>
              <w:t>Author</w:t>
            </w:r>
          </w:p>
        </w:tc>
      </w:tr>
      <w:tr w:rsidR="00C356BF" w:rsidRPr="00861F8F" w14:paraId="1F5BB8AF" w14:textId="77777777">
        <w:tc>
          <w:tcPr>
            <w:tcW w:w="2304" w:type="dxa"/>
          </w:tcPr>
          <w:p w14:paraId="45B53BC2" w14:textId="4119DD16" w:rsidR="00C356BF" w:rsidRPr="00861F8F" w:rsidRDefault="00501D36">
            <w:pPr>
              <w:pStyle w:val="Tabletext"/>
            </w:pPr>
            <w:r w:rsidRPr="00861F8F">
              <w:t>2</w:t>
            </w:r>
            <w:r w:rsidR="00551E9C" w:rsidRPr="00861F8F">
              <w:t>8/11/2024</w:t>
            </w:r>
          </w:p>
        </w:tc>
        <w:tc>
          <w:tcPr>
            <w:tcW w:w="1152" w:type="dxa"/>
          </w:tcPr>
          <w:p w14:paraId="54C24848" w14:textId="69132AF7" w:rsidR="00C356BF" w:rsidRPr="00861F8F" w:rsidRDefault="00501D36">
            <w:pPr>
              <w:pStyle w:val="Tabletext"/>
            </w:pPr>
            <w:r w:rsidRPr="00861F8F">
              <w:t>1.0</w:t>
            </w:r>
          </w:p>
        </w:tc>
        <w:tc>
          <w:tcPr>
            <w:tcW w:w="3744" w:type="dxa"/>
          </w:tcPr>
          <w:p w14:paraId="3C5BE4F2" w14:textId="2377575D" w:rsidR="00C356BF" w:rsidRPr="00861F8F" w:rsidRDefault="00501D36">
            <w:pPr>
              <w:pStyle w:val="Tabletext"/>
            </w:pPr>
            <w:r w:rsidRPr="00861F8F">
              <w:t>Complete the final version</w:t>
            </w:r>
          </w:p>
        </w:tc>
        <w:tc>
          <w:tcPr>
            <w:tcW w:w="2304" w:type="dxa"/>
          </w:tcPr>
          <w:p w14:paraId="2A7C9B92" w14:textId="77777777" w:rsidR="00C356BF" w:rsidRPr="00861F8F" w:rsidRDefault="00551E9C">
            <w:pPr>
              <w:pStyle w:val="Tabletext"/>
            </w:pPr>
            <w:r w:rsidRPr="00861F8F">
              <w:t>Tran Thi Giang,</w:t>
            </w:r>
          </w:p>
          <w:p w14:paraId="268E1B45" w14:textId="77777777" w:rsidR="00551E9C" w:rsidRPr="00861F8F" w:rsidRDefault="00551E9C">
            <w:pPr>
              <w:pStyle w:val="Tabletext"/>
            </w:pPr>
            <w:r w:rsidRPr="00861F8F">
              <w:t>Dang Thi Khanh Chi,</w:t>
            </w:r>
          </w:p>
          <w:p w14:paraId="781F9A3D" w14:textId="77777777" w:rsidR="00551E9C" w:rsidRPr="00861F8F" w:rsidRDefault="00551E9C">
            <w:pPr>
              <w:pStyle w:val="Tabletext"/>
            </w:pPr>
            <w:r w:rsidRPr="00861F8F">
              <w:t>Le Minh Hang,</w:t>
            </w:r>
          </w:p>
          <w:p w14:paraId="7337988B" w14:textId="77777777" w:rsidR="00551E9C" w:rsidRPr="00861F8F" w:rsidRDefault="00551E9C">
            <w:pPr>
              <w:pStyle w:val="Tabletext"/>
            </w:pPr>
            <w:r w:rsidRPr="00861F8F">
              <w:t xml:space="preserve">Nguyen Thi Mai Phuong, </w:t>
            </w:r>
          </w:p>
          <w:p w14:paraId="2927E20D" w14:textId="5FD9772C" w:rsidR="00551E9C" w:rsidRPr="00861F8F" w:rsidRDefault="00551E9C" w:rsidP="00180AF6">
            <w:pPr>
              <w:pStyle w:val="Tabletext"/>
            </w:pPr>
            <w:r w:rsidRPr="00861F8F">
              <w:t>Cao Huu Quang,</w:t>
            </w:r>
          </w:p>
          <w:p w14:paraId="2C6AFC3F" w14:textId="1A7D4462" w:rsidR="00551E9C" w:rsidRPr="00861F8F" w:rsidRDefault="00551E9C">
            <w:pPr>
              <w:pStyle w:val="Tabletext"/>
            </w:pPr>
            <w:r w:rsidRPr="00861F8F">
              <w:t>Phan Thuy Ngan</w:t>
            </w:r>
          </w:p>
        </w:tc>
      </w:tr>
      <w:tr w:rsidR="00C356BF" w:rsidRPr="00861F8F" w14:paraId="1B4F89B8" w14:textId="77777777">
        <w:tc>
          <w:tcPr>
            <w:tcW w:w="2304" w:type="dxa"/>
          </w:tcPr>
          <w:p w14:paraId="1CC8C31B" w14:textId="77777777" w:rsidR="00C356BF" w:rsidRPr="00861F8F" w:rsidRDefault="00C356BF">
            <w:pPr>
              <w:pStyle w:val="Tabletext"/>
            </w:pPr>
          </w:p>
        </w:tc>
        <w:tc>
          <w:tcPr>
            <w:tcW w:w="1152" w:type="dxa"/>
          </w:tcPr>
          <w:p w14:paraId="5CF198C1" w14:textId="77777777" w:rsidR="00C356BF" w:rsidRPr="00861F8F" w:rsidRDefault="00C356BF">
            <w:pPr>
              <w:pStyle w:val="Tabletext"/>
            </w:pPr>
          </w:p>
        </w:tc>
        <w:tc>
          <w:tcPr>
            <w:tcW w:w="3744" w:type="dxa"/>
          </w:tcPr>
          <w:p w14:paraId="3B7E1BED" w14:textId="77777777" w:rsidR="00C356BF" w:rsidRPr="00861F8F" w:rsidRDefault="00C356BF">
            <w:pPr>
              <w:pStyle w:val="Tabletext"/>
            </w:pPr>
          </w:p>
        </w:tc>
        <w:tc>
          <w:tcPr>
            <w:tcW w:w="2304" w:type="dxa"/>
          </w:tcPr>
          <w:p w14:paraId="70021794" w14:textId="77777777" w:rsidR="00C356BF" w:rsidRPr="00861F8F" w:rsidRDefault="00C356BF">
            <w:pPr>
              <w:pStyle w:val="Tabletext"/>
            </w:pPr>
          </w:p>
        </w:tc>
      </w:tr>
      <w:tr w:rsidR="00C356BF" w:rsidRPr="00861F8F" w14:paraId="79C35707" w14:textId="77777777">
        <w:tc>
          <w:tcPr>
            <w:tcW w:w="2304" w:type="dxa"/>
          </w:tcPr>
          <w:p w14:paraId="5563228C" w14:textId="77777777" w:rsidR="00C356BF" w:rsidRPr="00861F8F" w:rsidRDefault="00C356BF">
            <w:pPr>
              <w:pStyle w:val="Tabletext"/>
            </w:pPr>
          </w:p>
        </w:tc>
        <w:tc>
          <w:tcPr>
            <w:tcW w:w="1152" w:type="dxa"/>
          </w:tcPr>
          <w:p w14:paraId="5731325E" w14:textId="77777777" w:rsidR="00C356BF" w:rsidRPr="00861F8F" w:rsidRDefault="00C356BF">
            <w:pPr>
              <w:pStyle w:val="Tabletext"/>
            </w:pPr>
          </w:p>
        </w:tc>
        <w:tc>
          <w:tcPr>
            <w:tcW w:w="3744" w:type="dxa"/>
          </w:tcPr>
          <w:p w14:paraId="1566345D" w14:textId="77777777" w:rsidR="00C356BF" w:rsidRPr="00861F8F" w:rsidRDefault="00C356BF">
            <w:pPr>
              <w:pStyle w:val="Tabletext"/>
            </w:pPr>
          </w:p>
        </w:tc>
        <w:tc>
          <w:tcPr>
            <w:tcW w:w="2304" w:type="dxa"/>
          </w:tcPr>
          <w:p w14:paraId="0CF3A310" w14:textId="77777777" w:rsidR="00C356BF" w:rsidRPr="00861F8F" w:rsidRDefault="00C356BF">
            <w:pPr>
              <w:pStyle w:val="Tabletext"/>
            </w:pPr>
          </w:p>
        </w:tc>
      </w:tr>
      <w:tr w:rsidR="00C356BF" w:rsidRPr="00861F8F" w14:paraId="56632717" w14:textId="77777777">
        <w:tc>
          <w:tcPr>
            <w:tcW w:w="2304" w:type="dxa"/>
          </w:tcPr>
          <w:p w14:paraId="55EEACEA" w14:textId="77777777" w:rsidR="00C356BF" w:rsidRPr="00861F8F" w:rsidRDefault="00C356BF">
            <w:pPr>
              <w:pStyle w:val="Tabletext"/>
            </w:pPr>
          </w:p>
        </w:tc>
        <w:tc>
          <w:tcPr>
            <w:tcW w:w="1152" w:type="dxa"/>
          </w:tcPr>
          <w:p w14:paraId="406C7323" w14:textId="77777777" w:rsidR="00C356BF" w:rsidRPr="00861F8F" w:rsidRDefault="00C356BF">
            <w:pPr>
              <w:pStyle w:val="Tabletext"/>
            </w:pPr>
          </w:p>
        </w:tc>
        <w:tc>
          <w:tcPr>
            <w:tcW w:w="3744" w:type="dxa"/>
          </w:tcPr>
          <w:p w14:paraId="1B89CF4C" w14:textId="77777777" w:rsidR="00C356BF" w:rsidRPr="00861F8F" w:rsidRDefault="00C356BF">
            <w:pPr>
              <w:pStyle w:val="Tabletext"/>
            </w:pPr>
          </w:p>
        </w:tc>
        <w:tc>
          <w:tcPr>
            <w:tcW w:w="2304" w:type="dxa"/>
          </w:tcPr>
          <w:p w14:paraId="10E25853" w14:textId="77777777" w:rsidR="00C356BF" w:rsidRPr="00861F8F" w:rsidRDefault="00C356BF">
            <w:pPr>
              <w:pStyle w:val="Tabletext"/>
            </w:pPr>
          </w:p>
        </w:tc>
      </w:tr>
    </w:tbl>
    <w:p w14:paraId="34DF8D60" w14:textId="77777777" w:rsidR="00C356BF" w:rsidRPr="00861F8F" w:rsidRDefault="00C356BF"/>
    <w:p w14:paraId="7F3F648D" w14:textId="77777777" w:rsidR="00C356BF" w:rsidRPr="00861F8F" w:rsidRDefault="00000000">
      <w:pPr>
        <w:pStyle w:val="Title"/>
        <w:rPr>
          <w:rFonts w:ascii="Times New Roman" w:hAnsi="Times New Roman"/>
        </w:rPr>
      </w:pPr>
      <w:r w:rsidRPr="00861F8F">
        <w:rPr>
          <w:rFonts w:ascii="Times New Roman" w:hAnsi="Times New Roman"/>
        </w:rPr>
        <w:br w:type="page"/>
      </w:r>
      <w:r w:rsidRPr="00861F8F">
        <w:rPr>
          <w:rFonts w:ascii="Times New Roman" w:hAnsi="Times New Roman"/>
        </w:rPr>
        <w:lastRenderedPageBreak/>
        <w:t>Table of Contents</w:t>
      </w:r>
    </w:p>
    <w:p w14:paraId="3E017CC5" w14:textId="23A5D18B" w:rsidR="00C356BF" w:rsidRPr="00861F8F" w:rsidRDefault="00000000">
      <w:pPr>
        <w:pStyle w:val="TOC1"/>
        <w:tabs>
          <w:tab w:val="left" w:pos="432"/>
        </w:tabs>
        <w:rPr>
          <w:b/>
          <w:bCs/>
          <w:noProof/>
          <w:sz w:val="24"/>
          <w:szCs w:val="24"/>
        </w:rPr>
      </w:pPr>
      <w:r w:rsidRPr="00861F8F">
        <w:fldChar w:fldCharType="begin"/>
      </w:r>
      <w:r w:rsidRPr="00861F8F">
        <w:instrText xml:space="preserve"> TOC \o "1-3" </w:instrText>
      </w:r>
      <w:r w:rsidRPr="00861F8F">
        <w:fldChar w:fldCharType="separate"/>
      </w:r>
      <w:r w:rsidRPr="00861F8F">
        <w:rPr>
          <w:b/>
          <w:bCs/>
          <w:noProof/>
          <w:szCs w:val="24"/>
        </w:rPr>
        <w:t>1.</w:t>
      </w:r>
      <w:r w:rsidRPr="00861F8F">
        <w:rPr>
          <w:b/>
          <w:bCs/>
          <w:noProof/>
          <w:sz w:val="24"/>
          <w:szCs w:val="24"/>
        </w:rPr>
        <w:tab/>
      </w:r>
      <w:r w:rsidRPr="00861F8F">
        <w:rPr>
          <w:b/>
          <w:bCs/>
          <w:noProof/>
          <w:szCs w:val="24"/>
        </w:rPr>
        <w:t>Introduction</w:t>
      </w:r>
      <w:r w:rsidRPr="00861F8F">
        <w:rPr>
          <w:b/>
          <w:bCs/>
          <w:noProof/>
        </w:rPr>
        <w:tab/>
      </w:r>
      <w:r w:rsidR="00501D36" w:rsidRPr="00861F8F">
        <w:rPr>
          <w:b/>
          <w:bCs/>
          <w:noProof/>
        </w:rPr>
        <w:t>4</w:t>
      </w:r>
    </w:p>
    <w:p w14:paraId="5A1C5BAB" w14:textId="4C353499" w:rsidR="00C356BF" w:rsidRPr="00861F8F" w:rsidRDefault="00000000">
      <w:pPr>
        <w:pStyle w:val="TOC2"/>
        <w:tabs>
          <w:tab w:val="left" w:pos="1000"/>
        </w:tabs>
        <w:rPr>
          <w:noProof/>
          <w:sz w:val="24"/>
          <w:szCs w:val="24"/>
        </w:rPr>
      </w:pPr>
      <w:r w:rsidRPr="00861F8F">
        <w:rPr>
          <w:noProof/>
        </w:rPr>
        <w:t>1.1</w:t>
      </w:r>
      <w:r w:rsidRPr="00861F8F">
        <w:rPr>
          <w:noProof/>
          <w:sz w:val="24"/>
          <w:szCs w:val="24"/>
        </w:rPr>
        <w:tab/>
      </w:r>
      <w:r w:rsidRPr="00861F8F">
        <w:rPr>
          <w:noProof/>
        </w:rPr>
        <w:t>Purpose</w:t>
      </w:r>
      <w:r w:rsidRPr="00861F8F">
        <w:rPr>
          <w:noProof/>
        </w:rPr>
        <w:tab/>
      </w:r>
      <w:r w:rsidR="00501D36" w:rsidRPr="00861F8F">
        <w:rPr>
          <w:noProof/>
        </w:rPr>
        <w:t>4</w:t>
      </w:r>
    </w:p>
    <w:p w14:paraId="0CF5A19D" w14:textId="2EED0A20" w:rsidR="00C356BF" w:rsidRPr="00861F8F" w:rsidRDefault="00000000">
      <w:pPr>
        <w:pStyle w:val="TOC2"/>
        <w:tabs>
          <w:tab w:val="left" w:pos="1000"/>
        </w:tabs>
        <w:rPr>
          <w:noProof/>
          <w:sz w:val="24"/>
          <w:szCs w:val="24"/>
        </w:rPr>
      </w:pPr>
      <w:r w:rsidRPr="00861F8F">
        <w:rPr>
          <w:noProof/>
        </w:rPr>
        <w:t>1.2</w:t>
      </w:r>
      <w:r w:rsidRPr="00861F8F">
        <w:rPr>
          <w:noProof/>
          <w:sz w:val="24"/>
          <w:szCs w:val="24"/>
        </w:rPr>
        <w:tab/>
      </w:r>
      <w:r w:rsidRPr="00861F8F">
        <w:rPr>
          <w:noProof/>
        </w:rPr>
        <w:t>Scope</w:t>
      </w:r>
      <w:r w:rsidRPr="00861F8F">
        <w:rPr>
          <w:noProof/>
        </w:rPr>
        <w:tab/>
      </w:r>
      <w:r w:rsidR="00501D36" w:rsidRPr="00861F8F">
        <w:rPr>
          <w:noProof/>
        </w:rPr>
        <w:t>4</w:t>
      </w:r>
    </w:p>
    <w:p w14:paraId="4645CC7E" w14:textId="5A7F34B1" w:rsidR="00C356BF" w:rsidRPr="00861F8F" w:rsidRDefault="00000000">
      <w:pPr>
        <w:pStyle w:val="TOC2"/>
        <w:tabs>
          <w:tab w:val="left" w:pos="1000"/>
        </w:tabs>
        <w:rPr>
          <w:noProof/>
          <w:sz w:val="24"/>
          <w:szCs w:val="24"/>
        </w:rPr>
      </w:pPr>
      <w:r w:rsidRPr="00861F8F">
        <w:rPr>
          <w:noProof/>
        </w:rPr>
        <w:t>1.3</w:t>
      </w:r>
      <w:r w:rsidRPr="00861F8F">
        <w:rPr>
          <w:noProof/>
          <w:sz w:val="24"/>
          <w:szCs w:val="24"/>
        </w:rPr>
        <w:tab/>
      </w:r>
      <w:r w:rsidRPr="00861F8F">
        <w:rPr>
          <w:noProof/>
        </w:rPr>
        <w:t>Definitions, Acronyms, and Abbreviations</w:t>
      </w:r>
      <w:r w:rsidRPr="00861F8F">
        <w:rPr>
          <w:noProof/>
        </w:rPr>
        <w:tab/>
      </w:r>
      <w:r w:rsidR="00501D36" w:rsidRPr="00861F8F">
        <w:rPr>
          <w:noProof/>
        </w:rPr>
        <w:t>4</w:t>
      </w:r>
    </w:p>
    <w:p w14:paraId="7EC2CA0C" w14:textId="133A5262" w:rsidR="00C356BF" w:rsidRPr="00861F8F" w:rsidRDefault="00000000">
      <w:pPr>
        <w:pStyle w:val="TOC2"/>
        <w:tabs>
          <w:tab w:val="left" w:pos="1000"/>
        </w:tabs>
        <w:rPr>
          <w:noProof/>
          <w:sz w:val="24"/>
          <w:szCs w:val="24"/>
        </w:rPr>
      </w:pPr>
      <w:r w:rsidRPr="00861F8F">
        <w:rPr>
          <w:noProof/>
        </w:rPr>
        <w:t>1.4</w:t>
      </w:r>
      <w:r w:rsidRPr="00861F8F">
        <w:rPr>
          <w:noProof/>
          <w:sz w:val="24"/>
          <w:szCs w:val="24"/>
        </w:rPr>
        <w:tab/>
      </w:r>
      <w:r w:rsidRPr="00861F8F">
        <w:rPr>
          <w:noProof/>
        </w:rPr>
        <w:t>References</w:t>
      </w:r>
      <w:r w:rsidRPr="00861F8F">
        <w:rPr>
          <w:noProof/>
        </w:rPr>
        <w:tab/>
      </w:r>
      <w:r w:rsidR="00501D36" w:rsidRPr="00861F8F">
        <w:rPr>
          <w:noProof/>
        </w:rPr>
        <w:t>4</w:t>
      </w:r>
    </w:p>
    <w:p w14:paraId="11CE2B1E" w14:textId="5BE93457" w:rsidR="00C356BF" w:rsidRPr="00861F8F" w:rsidRDefault="00000000">
      <w:pPr>
        <w:pStyle w:val="TOC2"/>
        <w:tabs>
          <w:tab w:val="left" w:pos="1000"/>
        </w:tabs>
        <w:rPr>
          <w:noProof/>
          <w:sz w:val="24"/>
          <w:szCs w:val="24"/>
        </w:rPr>
      </w:pPr>
      <w:r w:rsidRPr="00861F8F">
        <w:rPr>
          <w:noProof/>
        </w:rPr>
        <w:t>1.5</w:t>
      </w:r>
      <w:r w:rsidRPr="00861F8F">
        <w:rPr>
          <w:noProof/>
          <w:sz w:val="24"/>
          <w:szCs w:val="24"/>
        </w:rPr>
        <w:tab/>
      </w:r>
      <w:r w:rsidRPr="00861F8F">
        <w:rPr>
          <w:noProof/>
        </w:rPr>
        <w:t>Overview</w:t>
      </w:r>
      <w:r w:rsidRPr="00861F8F">
        <w:rPr>
          <w:noProof/>
        </w:rPr>
        <w:tab/>
      </w:r>
      <w:r w:rsidR="00501D36" w:rsidRPr="00861F8F">
        <w:rPr>
          <w:noProof/>
        </w:rPr>
        <w:t>4</w:t>
      </w:r>
    </w:p>
    <w:p w14:paraId="2D58E202" w14:textId="6CFD0EDA" w:rsidR="00C356BF" w:rsidRPr="00861F8F" w:rsidRDefault="00000000">
      <w:pPr>
        <w:pStyle w:val="TOC1"/>
        <w:tabs>
          <w:tab w:val="left" w:pos="432"/>
        </w:tabs>
        <w:rPr>
          <w:b/>
          <w:bCs/>
          <w:noProof/>
          <w:sz w:val="24"/>
          <w:szCs w:val="24"/>
        </w:rPr>
      </w:pPr>
      <w:r w:rsidRPr="00861F8F">
        <w:rPr>
          <w:b/>
          <w:bCs/>
          <w:noProof/>
          <w:szCs w:val="24"/>
        </w:rPr>
        <w:t>2.</w:t>
      </w:r>
      <w:r w:rsidRPr="00861F8F">
        <w:rPr>
          <w:b/>
          <w:bCs/>
          <w:noProof/>
          <w:sz w:val="24"/>
          <w:szCs w:val="24"/>
        </w:rPr>
        <w:tab/>
      </w:r>
      <w:r w:rsidRPr="00861F8F">
        <w:rPr>
          <w:b/>
          <w:bCs/>
          <w:noProof/>
          <w:szCs w:val="24"/>
        </w:rPr>
        <w:t>Architectural Representation</w:t>
      </w:r>
      <w:r w:rsidRPr="00861F8F">
        <w:rPr>
          <w:b/>
          <w:bCs/>
          <w:noProof/>
        </w:rPr>
        <w:tab/>
      </w:r>
      <w:r w:rsidR="00501D36" w:rsidRPr="00861F8F">
        <w:rPr>
          <w:b/>
          <w:bCs/>
          <w:noProof/>
        </w:rPr>
        <w:t>4</w:t>
      </w:r>
    </w:p>
    <w:p w14:paraId="45E344D6" w14:textId="586D3E2E" w:rsidR="00C356BF" w:rsidRPr="00861F8F" w:rsidRDefault="00000000">
      <w:pPr>
        <w:pStyle w:val="TOC1"/>
        <w:tabs>
          <w:tab w:val="left" w:pos="432"/>
        </w:tabs>
        <w:rPr>
          <w:b/>
          <w:bCs/>
          <w:noProof/>
          <w:sz w:val="24"/>
          <w:szCs w:val="24"/>
        </w:rPr>
      </w:pPr>
      <w:r w:rsidRPr="00861F8F">
        <w:rPr>
          <w:b/>
          <w:bCs/>
          <w:noProof/>
          <w:szCs w:val="24"/>
        </w:rPr>
        <w:t>3.</w:t>
      </w:r>
      <w:r w:rsidRPr="00861F8F">
        <w:rPr>
          <w:b/>
          <w:bCs/>
          <w:noProof/>
          <w:sz w:val="24"/>
          <w:szCs w:val="24"/>
        </w:rPr>
        <w:tab/>
      </w:r>
      <w:r w:rsidRPr="00861F8F">
        <w:rPr>
          <w:b/>
          <w:bCs/>
          <w:noProof/>
          <w:szCs w:val="24"/>
        </w:rPr>
        <w:t>Architectural Goals and Constraints</w:t>
      </w:r>
      <w:r w:rsidRPr="00861F8F">
        <w:rPr>
          <w:b/>
          <w:bCs/>
          <w:noProof/>
        </w:rPr>
        <w:tab/>
      </w:r>
      <w:r w:rsidR="00501D36" w:rsidRPr="00861F8F">
        <w:rPr>
          <w:b/>
          <w:bCs/>
          <w:noProof/>
        </w:rPr>
        <w:t>5</w:t>
      </w:r>
    </w:p>
    <w:p w14:paraId="3AD4A4FA" w14:textId="6BD6DF88" w:rsidR="00C356BF" w:rsidRPr="00861F8F" w:rsidRDefault="00000000">
      <w:pPr>
        <w:pStyle w:val="TOC1"/>
        <w:tabs>
          <w:tab w:val="left" w:pos="432"/>
        </w:tabs>
        <w:rPr>
          <w:b/>
          <w:bCs/>
          <w:noProof/>
          <w:sz w:val="24"/>
          <w:szCs w:val="24"/>
        </w:rPr>
      </w:pPr>
      <w:r w:rsidRPr="00861F8F">
        <w:rPr>
          <w:b/>
          <w:bCs/>
          <w:noProof/>
          <w:szCs w:val="24"/>
        </w:rPr>
        <w:t>4.</w:t>
      </w:r>
      <w:r w:rsidRPr="00861F8F">
        <w:rPr>
          <w:b/>
          <w:bCs/>
          <w:noProof/>
          <w:sz w:val="24"/>
          <w:szCs w:val="24"/>
        </w:rPr>
        <w:tab/>
      </w:r>
      <w:r w:rsidRPr="00861F8F">
        <w:rPr>
          <w:b/>
          <w:bCs/>
          <w:noProof/>
          <w:szCs w:val="24"/>
        </w:rPr>
        <w:t>Use-Case View</w:t>
      </w:r>
      <w:r w:rsidRPr="00861F8F">
        <w:rPr>
          <w:b/>
          <w:bCs/>
          <w:noProof/>
        </w:rPr>
        <w:tab/>
      </w:r>
      <w:r w:rsidR="00501D36" w:rsidRPr="00861F8F">
        <w:rPr>
          <w:b/>
          <w:bCs/>
          <w:noProof/>
        </w:rPr>
        <w:t>6</w:t>
      </w:r>
    </w:p>
    <w:p w14:paraId="0AC9DF7E" w14:textId="185BF95B" w:rsidR="00C356BF" w:rsidRPr="00861F8F" w:rsidRDefault="00000000">
      <w:pPr>
        <w:pStyle w:val="TOC2"/>
        <w:tabs>
          <w:tab w:val="left" w:pos="1000"/>
        </w:tabs>
        <w:rPr>
          <w:noProof/>
          <w:sz w:val="24"/>
          <w:szCs w:val="24"/>
        </w:rPr>
      </w:pPr>
      <w:r w:rsidRPr="00861F8F">
        <w:rPr>
          <w:noProof/>
        </w:rPr>
        <w:t>4.1</w:t>
      </w:r>
      <w:r w:rsidRPr="00861F8F">
        <w:rPr>
          <w:noProof/>
          <w:sz w:val="24"/>
          <w:szCs w:val="24"/>
        </w:rPr>
        <w:tab/>
      </w:r>
      <w:r w:rsidRPr="00861F8F">
        <w:rPr>
          <w:noProof/>
        </w:rPr>
        <w:t>Use-Case Realizations</w:t>
      </w:r>
      <w:r w:rsidRPr="00861F8F">
        <w:rPr>
          <w:noProof/>
        </w:rPr>
        <w:tab/>
      </w:r>
      <w:r w:rsidR="00501D36" w:rsidRPr="00861F8F">
        <w:rPr>
          <w:noProof/>
        </w:rPr>
        <w:t>6</w:t>
      </w:r>
    </w:p>
    <w:p w14:paraId="7D8FA1FD" w14:textId="0F9BB655" w:rsidR="00C356BF" w:rsidRPr="00861F8F" w:rsidRDefault="00000000">
      <w:pPr>
        <w:pStyle w:val="TOC1"/>
        <w:tabs>
          <w:tab w:val="left" w:pos="432"/>
        </w:tabs>
        <w:rPr>
          <w:b/>
          <w:bCs/>
          <w:noProof/>
          <w:sz w:val="24"/>
          <w:szCs w:val="24"/>
        </w:rPr>
      </w:pPr>
      <w:r w:rsidRPr="00861F8F">
        <w:rPr>
          <w:b/>
          <w:bCs/>
          <w:noProof/>
          <w:szCs w:val="24"/>
        </w:rPr>
        <w:t>5.</w:t>
      </w:r>
      <w:r w:rsidRPr="00861F8F">
        <w:rPr>
          <w:b/>
          <w:bCs/>
          <w:noProof/>
          <w:sz w:val="24"/>
          <w:szCs w:val="24"/>
        </w:rPr>
        <w:tab/>
      </w:r>
      <w:r w:rsidRPr="00861F8F">
        <w:rPr>
          <w:b/>
          <w:bCs/>
          <w:noProof/>
          <w:szCs w:val="24"/>
        </w:rPr>
        <w:t>Logical View</w:t>
      </w:r>
      <w:r w:rsidRPr="00861F8F">
        <w:rPr>
          <w:b/>
          <w:bCs/>
          <w:noProof/>
        </w:rPr>
        <w:tab/>
      </w:r>
      <w:r w:rsidR="00501D36" w:rsidRPr="00861F8F">
        <w:rPr>
          <w:b/>
          <w:bCs/>
          <w:noProof/>
        </w:rPr>
        <w:t>18</w:t>
      </w:r>
    </w:p>
    <w:p w14:paraId="0A46501D" w14:textId="36F31076" w:rsidR="00C356BF" w:rsidRPr="00861F8F" w:rsidRDefault="00000000">
      <w:pPr>
        <w:pStyle w:val="TOC2"/>
        <w:tabs>
          <w:tab w:val="left" w:pos="1000"/>
        </w:tabs>
        <w:rPr>
          <w:noProof/>
          <w:sz w:val="24"/>
          <w:szCs w:val="24"/>
        </w:rPr>
      </w:pPr>
      <w:r w:rsidRPr="00861F8F">
        <w:rPr>
          <w:noProof/>
        </w:rPr>
        <w:t>5.1</w:t>
      </w:r>
      <w:r w:rsidRPr="00861F8F">
        <w:rPr>
          <w:noProof/>
          <w:sz w:val="24"/>
          <w:szCs w:val="24"/>
        </w:rPr>
        <w:tab/>
      </w:r>
      <w:r w:rsidRPr="00861F8F">
        <w:rPr>
          <w:noProof/>
        </w:rPr>
        <w:t>Overview</w:t>
      </w:r>
      <w:r w:rsidRPr="00861F8F">
        <w:rPr>
          <w:noProof/>
        </w:rPr>
        <w:tab/>
      </w:r>
      <w:r w:rsidR="00501D36" w:rsidRPr="00861F8F">
        <w:rPr>
          <w:noProof/>
        </w:rPr>
        <w:t>18</w:t>
      </w:r>
    </w:p>
    <w:p w14:paraId="467C1CE9" w14:textId="23FBA977" w:rsidR="00C356BF" w:rsidRPr="00861F8F" w:rsidRDefault="00000000">
      <w:pPr>
        <w:pStyle w:val="TOC2"/>
        <w:tabs>
          <w:tab w:val="left" w:pos="1000"/>
        </w:tabs>
        <w:rPr>
          <w:noProof/>
          <w:sz w:val="24"/>
          <w:szCs w:val="24"/>
        </w:rPr>
      </w:pPr>
      <w:r w:rsidRPr="00861F8F">
        <w:rPr>
          <w:noProof/>
        </w:rPr>
        <w:t>5.2</w:t>
      </w:r>
      <w:r w:rsidRPr="00861F8F">
        <w:rPr>
          <w:noProof/>
          <w:sz w:val="24"/>
          <w:szCs w:val="24"/>
        </w:rPr>
        <w:tab/>
      </w:r>
      <w:r w:rsidRPr="00861F8F">
        <w:rPr>
          <w:noProof/>
        </w:rPr>
        <w:t>Architecturally Significant Design Packages</w:t>
      </w:r>
      <w:r w:rsidRPr="00861F8F">
        <w:rPr>
          <w:noProof/>
        </w:rPr>
        <w:tab/>
      </w:r>
      <w:r w:rsidR="00501D36" w:rsidRPr="00861F8F">
        <w:rPr>
          <w:noProof/>
        </w:rPr>
        <w:t>19</w:t>
      </w:r>
    </w:p>
    <w:p w14:paraId="226DEF36" w14:textId="7083E327" w:rsidR="00C356BF" w:rsidRPr="00861F8F" w:rsidRDefault="00000000">
      <w:pPr>
        <w:pStyle w:val="TOC1"/>
        <w:tabs>
          <w:tab w:val="left" w:pos="432"/>
        </w:tabs>
        <w:rPr>
          <w:b/>
          <w:bCs/>
          <w:noProof/>
          <w:sz w:val="24"/>
          <w:szCs w:val="24"/>
        </w:rPr>
      </w:pPr>
      <w:r w:rsidRPr="00861F8F">
        <w:rPr>
          <w:b/>
          <w:bCs/>
          <w:noProof/>
          <w:szCs w:val="24"/>
        </w:rPr>
        <w:t>6.</w:t>
      </w:r>
      <w:r w:rsidRPr="00861F8F">
        <w:rPr>
          <w:b/>
          <w:bCs/>
          <w:noProof/>
          <w:sz w:val="24"/>
          <w:szCs w:val="24"/>
        </w:rPr>
        <w:tab/>
      </w:r>
      <w:r w:rsidRPr="00861F8F">
        <w:rPr>
          <w:b/>
          <w:bCs/>
          <w:noProof/>
          <w:szCs w:val="24"/>
        </w:rPr>
        <w:t>Process View</w:t>
      </w:r>
      <w:r w:rsidRPr="00861F8F">
        <w:rPr>
          <w:b/>
          <w:bCs/>
          <w:noProof/>
        </w:rPr>
        <w:tab/>
      </w:r>
      <w:r w:rsidR="00501D36" w:rsidRPr="00861F8F">
        <w:rPr>
          <w:b/>
          <w:bCs/>
          <w:noProof/>
        </w:rPr>
        <w:t>19</w:t>
      </w:r>
    </w:p>
    <w:p w14:paraId="6E7EB8EA" w14:textId="7ADFE546" w:rsidR="00C356BF" w:rsidRPr="00861F8F" w:rsidRDefault="00000000">
      <w:pPr>
        <w:pStyle w:val="TOC1"/>
        <w:tabs>
          <w:tab w:val="left" w:pos="432"/>
        </w:tabs>
        <w:rPr>
          <w:b/>
          <w:bCs/>
          <w:noProof/>
          <w:sz w:val="24"/>
          <w:szCs w:val="24"/>
        </w:rPr>
      </w:pPr>
      <w:r w:rsidRPr="00861F8F">
        <w:rPr>
          <w:b/>
          <w:bCs/>
          <w:noProof/>
          <w:szCs w:val="24"/>
        </w:rPr>
        <w:t>7.</w:t>
      </w:r>
      <w:r w:rsidRPr="00861F8F">
        <w:rPr>
          <w:b/>
          <w:bCs/>
          <w:noProof/>
          <w:sz w:val="24"/>
          <w:szCs w:val="24"/>
        </w:rPr>
        <w:tab/>
      </w:r>
      <w:r w:rsidRPr="00861F8F">
        <w:rPr>
          <w:b/>
          <w:bCs/>
          <w:noProof/>
          <w:szCs w:val="24"/>
        </w:rPr>
        <w:t>Deployment View</w:t>
      </w:r>
      <w:r w:rsidRPr="00861F8F">
        <w:rPr>
          <w:b/>
          <w:bCs/>
          <w:noProof/>
        </w:rPr>
        <w:tab/>
      </w:r>
      <w:r w:rsidR="00501D36" w:rsidRPr="00861F8F">
        <w:rPr>
          <w:b/>
          <w:bCs/>
          <w:noProof/>
        </w:rPr>
        <w:t>19</w:t>
      </w:r>
    </w:p>
    <w:p w14:paraId="0E88E218" w14:textId="6BFADC96" w:rsidR="00C356BF" w:rsidRPr="00861F8F" w:rsidRDefault="00000000">
      <w:pPr>
        <w:pStyle w:val="TOC1"/>
        <w:tabs>
          <w:tab w:val="left" w:pos="432"/>
        </w:tabs>
        <w:rPr>
          <w:b/>
          <w:bCs/>
          <w:noProof/>
          <w:sz w:val="24"/>
          <w:szCs w:val="24"/>
        </w:rPr>
      </w:pPr>
      <w:r w:rsidRPr="00861F8F">
        <w:rPr>
          <w:b/>
          <w:bCs/>
          <w:noProof/>
          <w:szCs w:val="24"/>
        </w:rPr>
        <w:t>8.</w:t>
      </w:r>
      <w:r w:rsidRPr="00861F8F">
        <w:rPr>
          <w:b/>
          <w:bCs/>
          <w:noProof/>
          <w:sz w:val="24"/>
          <w:szCs w:val="24"/>
        </w:rPr>
        <w:tab/>
      </w:r>
      <w:r w:rsidRPr="00861F8F">
        <w:rPr>
          <w:b/>
          <w:bCs/>
          <w:noProof/>
          <w:szCs w:val="24"/>
        </w:rPr>
        <w:t>Implementation View</w:t>
      </w:r>
      <w:r w:rsidRPr="00861F8F">
        <w:rPr>
          <w:b/>
          <w:bCs/>
          <w:noProof/>
        </w:rPr>
        <w:tab/>
      </w:r>
      <w:r w:rsidR="00501D36" w:rsidRPr="00861F8F">
        <w:rPr>
          <w:b/>
          <w:bCs/>
          <w:noProof/>
        </w:rPr>
        <w:t>19</w:t>
      </w:r>
    </w:p>
    <w:p w14:paraId="34567A93" w14:textId="5D946782" w:rsidR="00C356BF" w:rsidRPr="00861F8F" w:rsidRDefault="00000000">
      <w:pPr>
        <w:pStyle w:val="TOC2"/>
        <w:tabs>
          <w:tab w:val="left" w:pos="1000"/>
        </w:tabs>
        <w:rPr>
          <w:noProof/>
          <w:sz w:val="24"/>
          <w:szCs w:val="24"/>
        </w:rPr>
      </w:pPr>
      <w:r w:rsidRPr="00861F8F">
        <w:rPr>
          <w:noProof/>
        </w:rPr>
        <w:t>8.1</w:t>
      </w:r>
      <w:r w:rsidRPr="00861F8F">
        <w:rPr>
          <w:noProof/>
          <w:sz w:val="24"/>
          <w:szCs w:val="24"/>
        </w:rPr>
        <w:tab/>
      </w:r>
      <w:r w:rsidRPr="00861F8F">
        <w:rPr>
          <w:noProof/>
        </w:rPr>
        <w:t>Overview</w:t>
      </w:r>
      <w:r w:rsidRPr="00861F8F">
        <w:rPr>
          <w:noProof/>
        </w:rPr>
        <w:tab/>
      </w:r>
      <w:r w:rsidR="00501D36" w:rsidRPr="00861F8F">
        <w:rPr>
          <w:noProof/>
        </w:rPr>
        <w:t>19</w:t>
      </w:r>
    </w:p>
    <w:p w14:paraId="74A93AA8" w14:textId="570F2BCF" w:rsidR="00C356BF" w:rsidRPr="00861F8F" w:rsidRDefault="00000000">
      <w:pPr>
        <w:pStyle w:val="TOC2"/>
        <w:tabs>
          <w:tab w:val="left" w:pos="1000"/>
        </w:tabs>
        <w:rPr>
          <w:noProof/>
          <w:sz w:val="24"/>
          <w:szCs w:val="24"/>
        </w:rPr>
      </w:pPr>
      <w:r w:rsidRPr="00861F8F">
        <w:rPr>
          <w:noProof/>
        </w:rPr>
        <w:t>8.2</w:t>
      </w:r>
      <w:r w:rsidRPr="00861F8F">
        <w:rPr>
          <w:noProof/>
          <w:sz w:val="24"/>
          <w:szCs w:val="24"/>
        </w:rPr>
        <w:tab/>
      </w:r>
      <w:r w:rsidRPr="00861F8F">
        <w:rPr>
          <w:noProof/>
        </w:rPr>
        <w:t>Layers</w:t>
      </w:r>
      <w:r w:rsidRPr="00861F8F">
        <w:rPr>
          <w:noProof/>
        </w:rPr>
        <w:tab/>
      </w:r>
      <w:r w:rsidR="00501D36" w:rsidRPr="00861F8F">
        <w:rPr>
          <w:noProof/>
        </w:rPr>
        <w:t>19</w:t>
      </w:r>
    </w:p>
    <w:p w14:paraId="1B3C3665" w14:textId="28F38E94" w:rsidR="00C356BF" w:rsidRPr="00861F8F" w:rsidRDefault="00000000">
      <w:pPr>
        <w:pStyle w:val="TOC1"/>
        <w:tabs>
          <w:tab w:val="left" w:pos="432"/>
        </w:tabs>
        <w:rPr>
          <w:b/>
          <w:bCs/>
          <w:noProof/>
          <w:sz w:val="24"/>
          <w:szCs w:val="24"/>
        </w:rPr>
      </w:pPr>
      <w:r w:rsidRPr="00861F8F">
        <w:rPr>
          <w:b/>
          <w:bCs/>
          <w:noProof/>
          <w:szCs w:val="24"/>
        </w:rPr>
        <w:t>9.</w:t>
      </w:r>
      <w:r w:rsidRPr="00861F8F">
        <w:rPr>
          <w:b/>
          <w:bCs/>
          <w:noProof/>
          <w:sz w:val="24"/>
          <w:szCs w:val="24"/>
        </w:rPr>
        <w:tab/>
      </w:r>
      <w:r w:rsidRPr="00861F8F">
        <w:rPr>
          <w:b/>
          <w:bCs/>
          <w:noProof/>
          <w:szCs w:val="24"/>
        </w:rPr>
        <w:t>Data View (optional)</w:t>
      </w:r>
      <w:r w:rsidRPr="00861F8F">
        <w:rPr>
          <w:b/>
          <w:bCs/>
          <w:noProof/>
        </w:rPr>
        <w:tab/>
      </w:r>
      <w:r w:rsidR="00501D36" w:rsidRPr="00861F8F">
        <w:rPr>
          <w:b/>
          <w:bCs/>
          <w:noProof/>
        </w:rPr>
        <w:t>19</w:t>
      </w:r>
    </w:p>
    <w:p w14:paraId="6FFF81CD" w14:textId="7C4B5EBA" w:rsidR="00C356BF" w:rsidRPr="00861F8F" w:rsidRDefault="00000000">
      <w:pPr>
        <w:pStyle w:val="TOC1"/>
        <w:tabs>
          <w:tab w:val="left" w:pos="864"/>
        </w:tabs>
        <w:rPr>
          <w:b/>
          <w:bCs/>
          <w:noProof/>
          <w:sz w:val="24"/>
          <w:szCs w:val="24"/>
        </w:rPr>
      </w:pPr>
      <w:r w:rsidRPr="00861F8F">
        <w:rPr>
          <w:b/>
          <w:bCs/>
          <w:noProof/>
          <w:szCs w:val="24"/>
        </w:rPr>
        <w:t>10.</w:t>
      </w:r>
      <w:r w:rsidRPr="00861F8F">
        <w:rPr>
          <w:b/>
          <w:bCs/>
          <w:noProof/>
          <w:sz w:val="24"/>
          <w:szCs w:val="24"/>
        </w:rPr>
        <w:tab/>
      </w:r>
      <w:r w:rsidRPr="00861F8F">
        <w:rPr>
          <w:b/>
          <w:bCs/>
          <w:noProof/>
          <w:szCs w:val="24"/>
        </w:rPr>
        <w:t>Size and Performance</w:t>
      </w:r>
      <w:r w:rsidRPr="00861F8F">
        <w:rPr>
          <w:b/>
          <w:bCs/>
          <w:noProof/>
        </w:rPr>
        <w:tab/>
      </w:r>
      <w:r w:rsidR="00501D36" w:rsidRPr="00861F8F">
        <w:rPr>
          <w:b/>
          <w:bCs/>
          <w:noProof/>
        </w:rPr>
        <w:t>19</w:t>
      </w:r>
    </w:p>
    <w:p w14:paraId="38238FC2" w14:textId="68944AA5" w:rsidR="00C356BF" w:rsidRPr="00861F8F" w:rsidRDefault="00000000">
      <w:pPr>
        <w:pStyle w:val="TOC1"/>
        <w:tabs>
          <w:tab w:val="left" w:pos="864"/>
        </w:tabs>
        <w:rPr>
          <w:b/>
          <w:bCs/>
          <w:noProof/>
          <w:sz w:val="24"/>
          <w:szCs w:val="24"/>
        </w:rPr>
      </w:pPr>
      <w:r w:rsidRPr="00861F8F">
        <w:rPr>
          <w:b/>
          <w:bCs/>
          <w:noProof/>
          <w:szCs w:val="24"/>
        </w:rPr>
        <w:t>11.</w:t>
      </w:r>
      <w:r w:rsidRPr="00861F8F">
        <w:rPr>
          <w:b/>
          <w:bCs/>
          <w:noProof/>
          <w:sz w:val="24"/>
          <w:szCs w:val="24"/>
        </w:rPr>
        <w:tab/>
      </w:r>
      <w:r w:rsidRPr="00861F8F">
        <w:rPr>
          <w:b/>
          <w:bCs/>
          <w:noProof/>
          <w:szCs w:val="24"/>
        </w:rPr>
        <w:t>Quality</w:t>
      </w:r>
      <w:r w:rsidRPr="00861F8F">
        <w:rPr>
          <w:b/>
          <w:bCs/>
          <w:noProof/>
        </w:rPr>
        <w:tab/>
      </w:r>
      <w:r w:rsidRPr="00861F8F">
        <w:rPr>
          <w:b/>
          <w:bCs/>
          <w:noProof/>
        </w:rPr>
        <w:fldChar w:fldCharType="begin"/>
      </w:r>
      <w:r w:rsidRPr="00861F8F">
        <w:rPr>
          <w:b/>
          <w:bCs/>
          <w:noProof/>
        </w:rPr>
        <w:instrText xml:space="preserve"> PAGEREF _Toc492766860 \h </w:instrText>
      </w:r>
      <w:r w:rsidRPr="00861F8F">
        <w:rPr>
          <w:b/>
          <w:bCs/>
          <w:noProof/>
        </w:rPr>
      </w:r>
      <w:r w:rsidRPr="00861F8F">
        <w:rPr>
          <w:b/>
          <w:bCs/>
          <w:noProof/>
        </w:rPr>
        <w:fldChar w:fldCharType="separate"/>
      </w:r>
      <w:r w:rsidRPr="00861F8F">
        <w:rPr>
          <w:b/>
          <w:bCs/>
          <w:noProof/>
        </w:rPr>
        <w:t>2</w:t>
      </w:r>
      <w:r w:rsidRPr="00861F8F">
        <w:rPr>
          <w:b/>
          <w:bCs/>
          <w:noProof/>
        </w:rPr>
        <w:fldChar w:fldCharType="end"/>
      </w:r>
      <w:r w:rsidR="00501D36" w:rsidRPr="00861F8F">
        <w:rPr>
          <w:b/>
          <w:bCs/>
          <w:noProof/>
        </w:rPr>
        <w:t>0</w:t>
      </w:r>
    </w:p>
    <w:p w14:paraId="474EC9BC" w14:textId="77777777" w:rsidR="00C356BF" w:rsidRPr="00861F8F" w:rsidRDefault="00000000">
      <w:pPr>
        <w:pStyle w:val="Title"/>
        <w:rPr>
          <w:rFonts w:ascii="Times New Roman" w:hAnsi="Times New Roman"/>
        </w:rPr>
      </w:pPr>
      <w:r w:rsidRPr="00861F8F">
        <w:rPr>
          <w:rFonts w:ascii="Times New Roman" w:hAnsi="Times New Roman"/>
        </w:rPr>
        <w:fldChar w:fldCharType="end"/>
      </w:r>
      <w:r w:rsidRPr="00861F8F">
        <w:rPr>
          <w:rFonts w:ascii="Times New Roman" w:hAnsi="Times New Roman"/>
        </w:rPr>
        <w:br w:type="page"/>
      </w:r>
      <w:r w:rsidRPr="00861F8F">
        <w:rPr>
          <w:rFonts w:ascii="Times New Roman" w:hAnsi="Times New Roman"/>
        </w:rPr>
        <w:lastRenderedPageBreak/>
        <w:fldChar w:fldCharType="begin"/>
      </w:r>
      <w:r w:rsidRPr="00861F8F">
        <w:rPr>
          <w:rFonts w:ascii="Times New Roman" w:hAnsi="Times New Roman"/>
        </w:rPr>
        <w:instrText xml:space="preserve"> TITLE  \* MERGEFORMAT </w:instrText>
      </w:r>
      <w:r w:rsidRPr="00861F8F">
        <w:rPr>
          <w:rFonts w:ascii="Times New Roman" w:hAnsi="Times New Roman"/>
        </w:rPr>
        <w:fldChar w:fldCharType="separate"/>
      </w:r>
      <w:r w:rsidR="00B774B3" w:rsidRPr="00861F8F">
        <w:rPr>
          <w:rFonts w:ascii="Times New Roman" w:hAnsi="Times New Roman"/>
        </w:rPr>
        <w:t>Software Architecture Document</w:t>
      </w:r>
      <w:r w:rsidRPr="00861F8F">
        <w:rPr>
          <w:rFonts w:ascii="Times New Roman" w:hAnsi="Times New Roman"/>
        </w:rPr>
        <w:fldChar w:fldCharType="end"/>
      </w:r>
      <w:r w:rsidRPr="00861F8F">
        <w:rPr>
          <w:rFonts w:ascii="Times New Roman" w:hAnsi="Times New Roman"/>
        </w:rPr>
        <w:t xml:space="preserve"> </w:t>
      </w:r>
    </w:p>
    <w:p w14:paraId="7A22864F" w14:textId="37EF8BBD" w:rsidR="00B774B3" w:rsidRPr="00861F8F" w:rsidRDefault="00000000" w:rsidP="00292712">
      <w:pPr>
        <w:pStyle w:val="Heading1"/>
        <w:rPr>
          <w:rFonts w:ascii="Times New Roman" w:hAnsi="Times New Roman"/>
        </w:rPr>
      </w:pPr>
      <w:bookmarkStart w:id="0" w:name="_Toc456598586"/>
      <w:bookmarkStart w:id="1" w:name="_Toc492766840"/>
      <w:r w:rsidRPr="00861F8F">
        <w:rPr>
          <w:rFonts w:ascii="Times New Roman" w:hAnsi="Times New Roman"/>
        </w:rPr>
        <w:t>Introduction</w:t>
      </w:r>
      <w:bookmarkEnd w:id="0"/>
      <w:bookmarkEnd w:id="1"/>
    </w:p>
    <w:p w14:paraId="64145852" w14:textId="7BD0A799" w:rsidR="00B774B3" w:rsidRPr="00861F8F" w:rsidRDefault="00000000" w:rsidP="00B774B3">
      <w:pPr>
        <w:pStyle w:val="Heading2"/>
        <w:rPr>
          <w:rFonts w:ascii="Times New Roman" w:hAnsi="Times New Roman"/>
          <w:sz w:val="22"/>
          <w:szCs w:val="22"/>
        </w:rPr>
      </w:pPr>
      <w:bookmarkStart w:id="2" w:name="_Toc456598587"/>
      <w:bookmarkStart w:id="3" w:name="_Toc492766841"/>
      <w:r w:rsidRPr="00861F8F">
        <w:rPr>
          <w:rFonts w:ascii="Times New Roman" w:hAnsi="Times New Roman"/>
          <w:sz w:val="22"/>
          <w:szCs w:val="22"/>
        </w:rPr>
        <w:t>Purpose</w:t>
      </w:r>
      <w:bookmarkEnd w:id="2"/>
      <w:bookmarkEnd w:id="3"/>
    </w:p>
    <w:p w14:paraId="73D8FB03" w14:textId="19D4B55A" w:rsidR="00861F8F" w:rsidRPr="00861F8F" w:rsidRDefault="00861F8F" w:rsidP="00292712">
      <w:pPr>
        <w:ind w:left="720"/>
        <w:jc w:val="both"/>
        <w:rPr>
          <w:sz w:val="22"/>
          <w:szCs w:val="22"/>
        </w:rPr>
      </w:pPr>
      <w:r w:rsidRPr="00861F8F">
        <w:rPr>
          <w:sz w:val="22"/>
          <w:szCs w:val="22"/>
        </w:rPr>
        <w:t>The purpose of this Software Architecture Document is to provide a comprehensive architectural overview of the "WishWave: E-commerce Platform" system, using a number of different architectural views to depict different aspects of the system. It is intended to capture and convey the significant architectural decisions which have been made on the system.</w:t>
      </w:r>
    </w:p>
    <w:p w14:paraId="28765E17" w14:textId="7EBD58A9" w:rsidR="00C356BF" w:rsidRPr="00861F8F" w:rsidRDefault="00000000" w:rsidP="00292712">
      <w:pPr>
        <w:pStyle w:val="Heading2"/>
        <w:jc w:val="both"/>
        <w:rPr>
          <w:rFonts w:ascii="Times New Roman" w:hAnsi="Times New Roman"/>
          <w:sz w:val="22"/>
          <w:szCs w:val="22"/>
        </w:rPr>
      </w:pPr>
      <w:bookmarkStart w:id="4" w:name="_Toc456598588"/>
      <w:bookmarkStart w:id="5" w:name="_Toc492766842"/>
      <w:r w:rsidRPr="00861F8F">
        <w:rPr>
          <w:rFonts w:ascii="Times New Roman" w:hAnsi="Times New Roman"/>
          <w:sz w:val="22"/>
          <w:szCs w:val="22"/>
        </w:rPr>
        <w:t>Scope</w:t>
      </w:r>
      <w:bookmarkEnd w:id="4"/>
      <w:bookmarkEnd w:id="5"/>
    </w:p>
    <w:p w14:paraId="40FF489A" w14:textId="1C8AF0CB" w:rsidR="00292712" w:rsidRPr="00861F8F" w:rsidRDefault="00861F8F" w:rsidP="00292712">
      <w:pPr>
        <w:ind w:left="720"/>
        <w:jc w:val="both"/>
        <w:rPr>
          <w:sz w:val="22"/>
          <w:szCs w:val="22"/>
        </w:rPr>
      </w:pPr>
      <w:r w:rsidRPr="00861F8F">
        <w:rPr>
          <w:sz w:val="22"/>
          <w:szCs w:val="22"/>
        </w:rPr>
        <w:t>The Software Architecture Document applies to the development and implementation of the "WishWave: E-commerce Platform". It outlines architectural goals, identifies stakeholders and their concerns, specifies patterns and styles, defines components/modules, details data management, illustrates deployment, addresses security, considers scalability/performance, lists the technology stack, and identifies integration points. This document serves as a roadmap for developers and stakeholders, ensuring a clear understanding of the system's architecture and guiding its implementation</w:t>
      </w:r>
      <w:r w:rsidR="00292712" w:rsidRPr="00861F8F">
        <w:rPr>
          <w:sz w:val="22"/>
          <w:szCs w:val="22"/>
        </w:rPr>
        <w:t>.</w:t>
      </w:r>
    </w:p>
    <w:p w14:paraId="21CF45AE" w14:textId="1E9EE25E" w:rsidR="00C356BF" w:rsidRPr="00861F8F" w:rsidRDefault="00000000" w:rsidP="00292712">
      <w:pPr>
        <w:pStyle w:val="Heading2"/>
        <w:jc w:val="both"/>
        <w:rPr>
          <w:rFonts w:ascii="Times New Roman" w:hAnsi="Times New Roman"/>
          <w:sz w:val="22"/>
          <w:szCs w:val="22"/>
        </w:rPr>
      </w:pPr>
      <w:bookmarkStart w:id="6" w:name="_Toc456598589"/>
      <w:bookmarkStart w:id="7" w:name="_Toc492766843"/>
      <w:r w:rsidRPr="00861F8F">
        <w:rPr>
          <w:rFonts w:ascii="Times New Roman" w:hAnsi="Times New Roman"/>
          <w:sz w:val="22"/>
          <w:szCs w:val="22"/>
        </w:rPr>
        <w:t>Definitions, Acronyms, and Abbreviations</w:t>
      </w:r>
      <w:bookmarkEnd w:id="6"/>
      <w:bookmarkEnd w:id="7"/>
    </w:p>
    <w:p w14:paraId="27B0E733" w14:textId="59345A08" w:rsidR="00C356BF" w:rsidRPr="00861F8F" w:rsidRDefault="00861F8F" w:rsidP="00292712">
      <w:pPr>
        <w:ind w:left="720"/>
        <w:rPr>
          <w:sz w:val="22"/>
          <w:szCs w:val="22"/>
        </w:rPr>
      </w:pPr>
      <w:r w:rsidRPr="00861F8F">
        <w:rPr>
          <w:sz w:val="22"/>
          <w:szCs w:val="22"/>
        </w:rPr>
        <w:t>User - a person who uses the system.</w:t>
      </w:r>
    </w:p>
    <w:p w14:paraId="162A756E" w14:textId="72B84D4C" w:rsidR="00C356BF" w:rsidRPr="00861F8F" w:rsidRDefault="00000000" w:rsidP="00292712">
      <w:pPr>
        <w:pStyle w:val="Heading2"/>
        <w:rPr>
          <w:rFonts w:ascii="Times New Roman" w:hAnsi="Times New Roman"/>
          <w:sz w:val="22"/>
          <w:szCs w:val="22"/>
        </w:rPr>
      </w:pPr>
      <w:bookmarkStart w:id="8" w:name="_Toc456598590"/>
      <w:bookmarkStart w:id="9" w:name="_Toc492766844"/>
      <w:r w:rsidRPr="00861F8F">
        <w:rPr>
          <w:rFonts w:ascii="Times New Roman" w:hAnsi="Times New Roman"/>
          <w:sz w:val="22"/>
          <w:szCs w:val="22"/>
        </w:rPr>
        <w:t>References</w:t>
      </w:r>
      <w:bookmarkEnd w:id="8"/>
      <w:bookmarkEnd w:id="9"/>
    </w:p>
    <w:p w14:paraId="237A47E9" w14:textId="47582317" w:rsidR="00292712" w:rsidRPr="00861F8F" w:rsidRDefault="00292712" w:rsidP="00292712">
      <w:pPr>
        <w:ind w:left="720"/>
        <w:rPr>
          <w:sz w:val="22"/>
          <w:szCs w:val="22"/>
        </w:rPr>
      </w:pPr>
      <w:r w:rsidRPr="00861F8F">
        <w:rPr>
          <w:sz w:val="22"/>
          <w:szCs w:val="22"/>
        </w:rPr>
        <w:t>NA.</w:t>
      </w:r>
    </w:p>
    <w:p w14:paraId="75E7CC02" w14:textId="0FB9B6AC" w:rsidR="00C356BF" w:rsidRPr="00861F8F" w:rsidRDefault="00000000">
      <w:pPr>
        <w:pStyle w:val="Heading2"/>
        <w:rPr>
          <w:rFonts w:ascii="Times New Roman" w:hAnsi="Times New Roman"/>
          <w:sz w:val="22"/>
          <w:szCs w:val="22"/>
        </w:rPr>
      </w:pPr>
      <w:bookmarkStart w:id="10" w:name="_Toc456598591"/>
      <w:bookmarkStart w:id="11" w:name="_Toc492766845"/>
      <w:r w:rsidRPr="00861F8F">
        <w:rPr>
          <w:rFonts w:ascii="Times New Roman" w:hAnsi="Times New Roman"/>
          <w:sz w:val="22"/>
          <w:szCs w:val="22"/>
        </w:rPr>
        <w:t>Overview</w:t>
      </w:r>
      <w:bookmarkEnd w:id="10"/>
      <w:bookmarkEnd w:id="11"/>
    </w:p>
    <w:p w14:paraId="62A1AD76" w14:textId="6B32F412" w:rsidR="00292712" w:rsidRPr="00861F8F" w:rsidRDefault="00861F8F" w:rsidP="00292712">
      <w:pPr>
        <w:ind w:left="720"/>
        <w:jc w:val="both"/>
        <w:rPr>
          <w:sz w:val="22"/>
          <w:szCs w:val="22"/>
        </w:rPr>
      </w:pPr>
      <w:r w:rsidRPr="00861F8F">
        <w:rPr>
          <w:sz w:val="22"/>
          <w:szCs w:val="22"/>
        </w:rPr>
        <w:t>As the cornerstone of the WishWare System's development, this document is structured to provide insights into various architectural perspectives. It covers details like architectural representation, goals and limitations, and use case realizations. The subsequent sections further dive into the specific aspects of the system from four main perspectives-logical, process, development, and implementation. Additionally, this section provides insights into data views and performance, along with considerations related to quality perspectives</w:t>
      </w:r>
      <w:r w:rsidR="00292712" w:rsidRPr="00861F8F">
        <w:rPr>
          <w:sz w:val="22"/>
          <w:szCs w:val="22"/>
        </w:rPr>
        <w:t>.</w:t>
      </w:r>
    </w:p>
    <w:p w14:paraId="0F943826" w14:textId="59D26467" w:rsidR="00C356BF" w:rsidRPr="00861F8F" w:rsidRDefault="00000000" w:rsidP="00292712">
      <w:pPr>
        <w:pStyle w:val="Heading1"/>
        <w:rPr>
          <w:rFonts w:ascii="Times New Roman" w:hAnsi="Times New Roman"/>
        </w:rPr>
      </w:pPr>
      <w:bookmarkStart w:id="12" w:name="_Toc492766846"/>
      <w:r w:rsidRPr="00861F8F">
        <w:rPr>
          <w:rFonts w:ascii="Times New Roman" w:hAnsi="Times New Roman"/>
        </w:rPr>
        <w:t>Architectural Representation</w:t>
      </w:r>
      <w:bookmarkEnd w:id="12"/>
      <w:r w:rsidRPr="00861F8F">
        <w:rPr>
          <w:rFonts w:ascii="Times New Roman" w:hAnsi="Times New Roman"/>
        </w:rPr>
        <w:t xml:space="preserve"> </w:t>
      </w:r>
    </w:p>
    <w:p w14:paraId="0692A759" w14:textId="40957785" w:rsidR="00292712" w:rsidRPr="00861F8F" w:rsidRDefault="00861F8F" w:rsidP="00861F8F">
      <w:pPr>
        <w:ind w:left="709"/>
      </w:pPr>
      <w:r w:rsidRPr="00861F8F">
        <w:t>This document presents the architecture as a series of mandatory views: Use-Case View, Logical View, Deployment View, and Data View. These views are presented as StarUML and use the Unified Modeling Language (UML).</w:t>
      </w:r>
    </w:p>
    <w:p w14:paraId="432AC36B" w14:textId="77777777" w:rsidR="00292712" w:rsidRPr="00861F8F" w:rsidRDefault="00292712" w:rsidP="00292712">
      <w:pPr>
        <w:pStyle w:val="Heading2"/>
        <w:rPr>
          <w:rFonts w:ascii="Times New Roman" w:hAnsi="Times New Roman"/>
        </w:rPr>
      </w:pPr>
      <w:r w:rsidRPr="00861F8F">
        <w:rPr>
          <w:rFonts w:ascii="Times New Roman" w:hAnsi="Times New Roman"/>
        </w:rPr>
        <w:t>Use-Case View</w:t>
      </w:r>
    </w:p>
    <w:p w14:paraId="10351F4D" w14:textId="77777777" w:rsidR="00861F8F" w:rsidRDefault="00861F8F" w:rsidP="00861F8F">
      <w:pPr>
        <w:ind w:left="720"/>
      </w:pPr>
      <w:r w:rsidRPr="00861F8F">
        <w:rPr>
          <w:b/>
          <w:bCs/>
        </w:rPr>
        <w:t>- Audience:</w:t>
      </w:r>
      <w:r>
        <w:t xml:space="preserve"> all the stakeholders of the system, including the end-users.</w:t>
      </w:r>
    </w:p>
    <w:p w14:paraId="60FE92E1" w14:textId="77777777" w:rsidR="00861F8F" w:rsidRDefault="00861F8F" w:rsidP="00861F8F">
      <w:pPr>
        <w:ind w:left="720"/>
      </w:pPr>
      <w:r w:rsidRPr="00861F8F">
        <w:rPr>
          <w:b/>
          <w:bCs/>
        </w:rPr>
        <w:t>- Area:</w:t>
      </w:r>
      <w:r>
        <w:t xml:space="preserve"> describes the set of scenarios and/or use cases that represent significant functions in the system.</w:t>
      </w:r>
    </w:p>
    <w:p w14:paraId="1AD541A7" w14:textId="6EF30F44" w:rsidR="00292712" w:rsidRPr="00861F8F" w:rsidRDefault="00861F8F" w:rsidP="00861F8F">
      <w:pPr>
        <w:ind w:left="720"/>
      </w:pPr>
      <w:r w:rsidRPr="00861F8F">
        <w:rPr>
          <w:b/>
          <w:bCs/>
        </w:rPr>
        <w:t>- Related artifacts:</w:t>
      </w:r>
      <w:r>
        <w:t xml:space="preserve"> Use-Case Model, Analysis Model, and Use-Case-Realization documents</w:t>
      </w:r>
      <w:r w:rsidR="00292712" w:rsidRPr="00861F8F">
        <w:t>.</w:t>
      </w:r>
    </w:p>
    <w:p w14:paraId="02445367" w14:textId="77777777" w:rsidR="00292712" w:rsidRPr="00861F8F" w:rsidRDefault="00292712" w:rsidP="00292712">
      <w:pPr>
        <w:pStyle w:val="Heading2"/>
        <w:rPr>
          <w:rFonts w:ascii="Times New Roman" w:hAnsi="Times New Roman"/>
        </w:rPr>
      </w:pPr>
      <w:r w:rsidRPr="00861F8F">
        <w:rPr>
          <w:rFonts w:ascii="Times New Roman" w:hAnsi="Times New Roman"/>
        </w:rPr>
        <w:t>Logical View</w:t>
      </w:r>
    </w:p>
    <w:p w14:paraId="12403E95" w14:textId="77777777" w:rsidR="00292712" w:rsidRPr="00861F8F" w:rsidRDefault="00292712" w:rsidP="00292712">
      <w:pPr>
        <w:ind w:left="720"/>
      </w:pPr>
      <w:r w:rsidRPr="00861F8F">
        <w:rPr>
          <w:b/>
          <w:bCs/>
        </w:rPr>
        <w:t>Audience</w:t>
      </w:r>
      <w:r w:rsidRPr="00861F8F">
        <w:t>: designers, programmers, testing staff.</w:t>
      </w:r>
    </w:p>
    <w:p w14:paraId="45AD9B65" w14:textId="77777777" w:rsidR="00292712" w:rsidRPr="00861F8F" w:rsidRDefault="00292712" w:rsidP="00292712">
      <w:pPr>
        <w:ind w:left="720"/>
      </w:pPr>
      <w:r w:rsidRPr="00861F8F">
        <w:rPr>
          <w:b/>
          <w:bCs/>
        </w:rPr>
        <w:t>Area</w:t>
      </w:r>
      <w:r w:rsidRPr="00861F8F">
        <w:t>: functional requirements: describes the design’s object model.</w:t>
      </w:r>
    </w:p>
    <w:p w14:paraId="302F4430" w14:textId="77777777" w:rsidR="00292712" w:rsidRPr="00861F8F" w:rsidRDefault="00292712" w:rsidP="00292712">
      <w:pPr>
        <w:ind w:left="720"/>
      </w:pPr>
      <w:r w:rsidRPr="00861F8F">
        <w:rPr>
          <w:b/>
          <w:bCs/>
        </w:rPr>
        <w:t>Related</w:t>
      </w:r>
      <w:r w:rsidRPr="00861F8F">
        <w:t xml:space="preserve"> </w:t>
      </w:r>
      <w:r w:rsidRPr="00861F8F">
        <w:rPr>
          <w:b/>
          <w:bCs/>
        </w:rPr>
        <w:t>artifacts</w:t>
      </w:r>
      <w:r w:rsidRPr="00861F8F">
        <w:t>: Design Model.</w:t>
      </w:r>
    </w:p>
    <w:p w14:paraId="2057BEC1" w14:textId="77777777" w:rsidR="00292712" w:rsidRPr="00861F8F" w:rsidRDefault="00292712" w:rsidP="00292712">
      <w:pPr>
        <w:pStyle w:val="Heading2"/>
        <w:rPr>
          <w:rFonts w:ascii="Times New Roman" w:hAnsi="Times New Roman"/>
        </w:rPr>
      </w:pPr>
      <w:r w:rsidRPr="00861F8F">
        <w:rPr>
          <w:rFonts w:ascii="Times New Roman" w:hAnsi="Times New Roman"/>
        </w:rPr>
        <w:t>Deployment View</w:t>
      </w:r>
    </w:p>
    <w:p w14:paraId="613DB95E" w14:textId="77777777" w:rsidR="00292712" w:rsidRPr="00861F8F" w:rsidRDefault="00292712" w:rsidP="00292712">
      <w:pPr>
        <w:ind w:left="720"/>
      </w:pPr>
      <w:r w:rsidRPr="00861F8F">
        <w:t xml:space="preserve">- </w:t>
      </w:r>
      <w:r w:rsidRPr="00861F8F">
        <w:rPr>
          <w:b/>
          <w:bCs/>
        </w:rPr>
        <w:t>Audience</w:t>
      </w:r>
      <w:r w:rsidRPr="00861F8F">
        <w:t>: deployment managers, system administrators</w:t>
      </w:r>
    </w:p>
    <w:p w14:paraId="17FD4163" w14:textId="77777777" w:rsidR="00292712" w:rsidRPr="00861F8F" w:rsidRDefault="00292712" w:rsidP="00292712">
      <w:pPr>
        <w:ind w:left="720"/>
      </w:pPr>
      <w:r w:rsidRPr="00861F8F">
        <w:t xml:space="preserve">- </w:t>
      </w:r>
      <w:r w:rsidRPr="00861F8F">
        <w:rPr>
          <w:b/>
          <w:bCs/>
        </w:rPr>
        <w:t>Area</w:t>
      </w:r>
      <w:r w:rsidRPr="00861F8F">
        <w:t>: topology: describes the mapping of the software onto the hardware and shows the System distributed</w:t>
      </w:r>
    </w:p>
    <w:p w14:paraId="69C23E91" w14:textId="77777777" w:rsidR="00292712" w:rsidRPr="00861F8F" w:rsidRDefault="00292712" w:rsidP="00292712">
      <w:pPr>
        <w:ind w:left="720"/>
      </w:pPr>
      <w:r w:rsidRPr="00861F8F">
        <w:lastRenderedPageBreak/>
        <w:t>aspects.</w:t>
      </w:r>
    </w:p>
    <w:p w14:paraId="5BE72514" w14:textId="77777777" w:rsidR="00292712" w:rsidRPr="00861F8F" w:rsidRDefault="00292712" w:rsidP="00292712">
      <w:pPr>
        <w:ind w:left="720"/>
      </w:pPr>
      <w:r w:rsidRPr="00861F8F">
        <w:t xml:space="preserve">- </w:t>
      </w:r>
      <w:r w:rsidRPr="00861F8F">
        <w:rPr>
          <w:b/>
          <w:bCs/>
        </w:rPr>
        <w:t>Related</w:t>
      </w:r>
      <w:r w:rsidRPr="00861F8F">
        <w:t xml:space="preserve"> </w:t>
      </w:r>
      <w:r w:rsidRPr="00861F8F">
        <w:rPr>
          <w:b/>
          <w:bCs/>
        </w:rPr>
        <w:t>artifacts</w:t>
      </w:r>
      <w:r w:rsidRPr="00861F8F">
        <w:t>: Deployment Model.</w:t>
      </w:r>
    </w:p>
    <w:p w14:paraId="4D865964" w14:textId="77777777" w:rsidR="00292712" w:rsidRPr="00861F8F" w:rsidRDefault="00292712" w:rsidP="00292712"/>
    <w:p w14:paraId="36202519" w14:textId="77777777" w:rsidR="00292712" w:rsidRPr="00861F8F" w:rsidRDefault="00292712" w:rsidP="00292712">
      <w:pPr>
        <w:pStyle w:val="Heading2"/>
        <w:rPr>
          <w:rFonts w:ascii="Times New Roman" w:hAnsi="Times New Roman"/>
        </w:rPr>
      </w:pPr>
      <w:r w:rsidRPr="00861F8F">
        <w:rPr>
          <w:rFonts w:ascii="Times New Roman" w:hAnsi="Times New Roman"/>
        </w:rPr>
        <w:t>Data View</w:t>
      </w:r>
    </w:p>
    <w:p w14:paraId="0A3C0CC6" w14:textId="77777777" w:rsidR="00292712" w:rsidRPr="00861F8F" w:rsidRDefault="00292712" w:rsidP="00292712">
      <w:pPr>
        <w:ind w:left="720"/>
      </w:pPr>
      <w:r w:rsidRPr="00861F8F">
        <w:t xml:space="preserve">- </w:t>
      </w:r>
      <w:r w:rsidRPr="00861F8F">
        <w:rPr>
          <w:b/>
          <w:bCs/>
        </w:rPr>
        <w:t>Audience</w:t>
      </w:r>
      <w:r w:rsidRPr="00861F8F">
        <w:t>: data specialists, database administrators.</w:t>
      </w:r>
    </w:p>
    <w:p w14:paraId="3CC2AF7E" w14:textId="77777777" w:rsidR="00292712" w:rsidRPr="00861F8F" w:rsidRDefault="00292712" w:rsidP="00292712">
      <w:pPr>
        <w:ind w:left="720"/>
      </w:pPr>
      <w:r w:rsidRPr="00861F8F">
        <w:t xml:space="preserve">- </w:t>
      </w:r>
      <w:r w:rsidRPr="00861F8F">
        <w:rPr>
          <w:b/>
          <w:bCs/>
        </w:rPr>
        <w:t>Area</w:t>
      </w:r>
      <w:r w:rsidRPr="00861F8F">
        <w:t>: persistence: describes the architecturally significant persistent elements in the data model.</w:t>
      </w:r>
    </w:p>
    <w:p w14:paraId="13D34B05" w14:textId="77777777" w:rsidR="00292712" w:rsidRPr="00861F8F" w:rsidRDefault="00292712" w:rsidP="00292712">
      <w:pPr>
        <w:ind w:left="720"/>
      </w:pPr>
      <w:r w:rsidRPr="00861F8F">
        <w:t xml:space="preserve">- </w:t>
      </w:r>
      <w:r w:rsidRPr="00861F8F">
        <w:rPr>
          <w:b/>
          <w:bCs/>
        </w:rPr>
        <w:t>Related</w:t>
      </w:r>
      <w:r w:rsidRPr="00861F8F">
        <w:t xml:space="preserve"> </w:t>
      </w:r>
      <w:r w:rsidRPr="00861F8F">
        <w:rPr>
          <w:b/>
          <w:bCs/>
        </w:rPr>
        <w:t>artifacts</w:t>
      </w:r>
      <w:r w:rsidRPr="00861F8F">
        <w:t>: Data Model.</w:t>
      </w:r>
    </w:p>
    <w:p w14:paraId="7762996F" w14:textId="77777777" w:rsidR="00292712" w:rsidRPr="00861F8F" w:rsidRDefault="00292712" w:rsidP="00292712"/>
    <w:p w14:paraId="443AD5B5" w14:textId="5EBB57E3" w:rsidR="00C356BF" w:rsidRPr="00861F8F" w:rsidRDefault="00000000">
      <w:pPr>
        <w:pStyle w:val="Heading1"/>
        <w:rPr>
          <w:rFonts w:ascii="Times New Roman" w:hAnsi="Times New Roman"/>
        </w:rPr>
      </w:pPr>
      <w:bookmarkStart w:id="13" w:name="_Toc492766847"/>
      <w:r w:rsidRPr="00861F8F">
        <w:rPr>
          <w:rFonts w:ascii="Times New Roman" w:hAnsi="Times New Roman"/>
        </w:rPr>
        <w:t>Architectural Goals and Constraints</w:t>
      </w:r>
      <w:bookmarkEnd w:id="13"/>
      <w:r w:rsidRPr="00861F8F">
        <w:rPr>
          <w:rFonts w:ascii="Times New Roman" w:hAnsi="Times New Roman"/>
        </w:rPr>
        <w:t xml:space="preserve"> </w:t>
      </w:r>
    </w:p>
    <w:p w14:paraId="6756CE67" w14:textId="77777777" w:rsidR="00292712" w:rsidRPr="00861F8F" w:rsidRDefault="00292712" w:rsidP="00292712">
      <w:pPr>
        <w:pStyle w:val="Heading2"/>
        <w:rPr>
          <w:rFonts w:ascii="Times New Roman" w:hAnsi="Times New Roman"/>
        </w:rPr>
      </w:pPr>
      <w:r w:rsidRPr="00861F8F">
        <w:rPr>
          <w:rFonts w:ascii="Times New Roman" w:hAnsi="Times New Roman"/>
        </w:rPr>
        <w:t>Architectural Goals:</w:t>
      </w:r>
    </w:p>
    <w:p w14:paraId="08392BD9" w14:textId="77777777" w:rsidR="00292712" w:rsidRPr="00861F8F" w:rsidRDefault="00292712" w:rsidP="00292712"/>
    <w:p w14:paraId="60D12E6B" w14:textId="77777777" w:rsidR="00BB4BA7" w:rsidRPr="00BB4BA7" w:rsidRDefault="00BB4BA7" w:rsidP="00BB4BA7">
      <w:pPr>
        <w:pStyle w:val="ListParagraph"/>
        <w:jc w:val="both"/>
      </w:pPr>
      <w:r w:rsidRPr="00BB4BA7">
        <w:rPr>
          <w:b/>
          <w:bCs/>
        </w:rPr>
        <w:t xml:space="preserve">Scalability: </w:t>
      </w:r>
      <w:r w:rsidRPr="00BB4BA7">
        <w:t>The platform's architecture should be able to accommodate a growing number of concurrent users and transactions without affecting performance or system availability. It must scale efficiently as user traffic and product listings increase.</w:t>
      </w:r>
    </w:p>
    <w:p w14:paraId="53EEB3AF" w14:textId="77777777" w:rsidR="00BB4BA7" w:rsidRPr="00BB4BA7" w:rsidRDefault="00BB4BA7" w:rsidP="00BB4BA7">
      <w:pPr>
        <w:pStyle w:val="ListParagraph"/>
        <w:rPr>
          <w:b/>
          <w:bCs/>
        </w:rPr>
      </w:pPr>
    </w:p>
    <w:p w14:paraId="0770213C" w14:textId="77777777" w:rsidR="00BB4BA7" w:rsidRPr="00BB4BA7" w:rsidRDefault="00BB4BA7" w:rsidP="00BB4BA7">
      <w:pPr>
        <w:pStyle w:val="ListParagraph"/>
        <w:jc w:val="both"/>
      </w:pPr>
      <w:r w:rsidRPr="00BB4BA7">
        <w:rPr>
          <w:b/>
          <w:bCs/>
        </w:rPr>
        <w:t xml:space="preserve">Security: </w:t>
      </w:r>
      <w:r w:rsidRPr="00BB4BA7">
        <w:t>The system architecture must prioritize the security of user accounts, payment details, and transaction data. This includes implementing strong encryption, secure authentication, and authorization protocols to protect against unauthorized access, data breaches, and fraudulent activities.</w:t>
      </w:r>
    </w:p>
    <w:p w14:paraId="73B7BA68" w14:textId="77777777" w:rsidR="00BB4BA7" w:rsidRPr="00BB4BA7" w:rsidRDefault="00BB4BA7" w:rsidP="00BB4BA7">
      <w:pPr>
        <w:pStyle w:val="ListParagraph"/>
        <w:rPr>
          <w:b/>
          <w:bCs/>
        </w:rPr>
      </w:pPr>
    </w:p>
    <w:p w14:paraId="7DB4CFA3" w14:textId="6A773026" w:rsidR="00292712" w:rsidRPr="00BB4BA7" w:rsidRDefault="00BB4BA7" w:rsidP="00BB4BA7">
      <w:pPr>
        <w:pStyle w:val="ListParagraph"/>
        <w:jc w:val="both"/>
      </w:pPr>
      <w:r w:rsidRPr="00BB4BA7">
        <w:rPr>
          <w:b/>
          <w:bCs/>
        </w:rPr>
        <w:t xml:space="preserve">User Experience: </w:t>
      </w:r>
      <w:r w:rsidRPr="00BB4BA7">
        <w:t>The architecture should be designed to deliver an intuitive and seamless shopping experience. It must support a responsive and fast-loading interface, easy navigation, quick checkouts, and personalized features like tailored product recommendations and notifications to enhance user engagement.</w:t>
      </w:r>
    </w:p>
    <w:p w14:paraId="1C8E96FB" w14:textId="77777777" w:rsidR="00292712" w:rsidRPr="00861F8F" w:rsidRDefault="00292712" w:rsidP="00292712">
      <w:pPr>
        <w:pStyle w:val="Heading2"/>
        <w:rPr>
          <w:rFonts w:ascii="Times New Roman" w:hAnsi="Times New Roman"/>
        </w:rPr>
      </w:pPr>
      <w:r w:rsidRPr="00861F8F">
        <w:rPr>
          <w:rFonts w:ascii="Times New Roman" w:hAnsi="Times New Roman"/>
        </w:rPr>
        <w:t>Architectural Constraints:</w:t>
      </w:r>
    </w:p>
    <w:p w14:paraId="2542CAEA" w14:textId="77777777" w:rsidR="00292712" w:rsidRPr="00861F8F" w:rsidRDefault="00292712" w:rsidP="00292712"/>
    <w:p w14:paraId="015E719D" w14:textId="77777777" w:rsidR="00BB4BA7" w:rsidRPr="00BB4BA7" w:rsidRDefault="00BB4BA7" w:rsidP="00BB4BA7">
      <w:pPr>
        <w:ind w:left="720"/>
        <w:jc w:val="both"/>
        <w:rPr>
          <w:b/>
          <w:bCs/>
        </w:rPr>
      </w:pPr>
      <w:r w:rsidRPr="00BB4BA7">
        <w:rPr>
          <w:b/>
          <w:bCs/>
        </w:rPr>
        <w:t xml:space="preserve">Performance: </w:t>
      </w:r>
      <w:r w:rsidRPr="00BB4BA7">
        <w:t>The system should meet defined performance benchmarks, including fast response times, high throughput, and optimized resource usage. This ensures a smooth shopping experience, even during peak traffic periods, with minimal delays or slowdowns.</w:t>
      </w:r>
    </w:p>
    <w:p w14:paraId="1F3946EA" w14:textId="77777777" w:rsidR="00BB4BA7" w:rsidRPr="00BB4BA7" w:rsidRDefault="00BB4BA7" w:rsidP="00BB4BA7">
      <w:pPr>
        <w:ind w:left="720"/>
        <w:rPr>
          <w:b/>
          <w:bCs/>
        </w:rPr>
      </w:pPr>
    </w:p>
    <w:p w14:paraId="73623F4B" w14:textId="77777777" w:rsidR="00BB4BA7" w:rsidRPr="00BB4BA7" w:rsidRDefault="00BB4BA7" w:rsidP="00BB4BA7">
      <w:pPr>
        <w:ind w:left="720"/>
        <w:jc w:val="both"/>
        <w:rPr>
          <w:b/>
          <w:bCs/>
        </w:rPr>
      </w:pPr>
      <w:r w:rsidRPr="00BB4BA7">
        <w:rPr>
          <w:b/>
          <w:bCs/>
        </w:rPr>
        <w:t xml:space="preserve">Compliance: </w:t>
      </w:r>
      <w:r w:rsidRPr="00BB4BA7">
        <w:t>The platform must comply with relevant industry regulations, including data privacy laws, payment security standards, and consumer protection laws. This ensures the platform operates legally and protects user information in line with global and local regulations.</w:t>
      </w:r>
    </w:p>
    <w:p w14:paraId="1B23261C" w14:textId="77777777" w:rsidR="00BB4BA7" w:rsidRPr="00BB4BA7" w:rsidRDefault="00BB4BA7" w:rsidP="00BB4BA7">
      <w:pPr>
        <w:ind w:left="720"/>
        <w:rPr>
          <w:b/>
          <w:bCs/>
        </w:rPr>
      </w:pPr>
    </w:p>
    <w:p w14:paraId="2E79B3CD" w14:textId="77777777" w:rsidR="00BB4BA7" w:rsidRPr="00BB4BA7" w:rsidRDefault="00BB4BA7" w:rsidP="00BB4BA7">
      <w:pPr>
        <w:ind w:left="720"/>
        <w:jc w:val="both"/>
        <w:rPr>
          <w:b/>
          <w:bCs/>
        </w:rPr>
      </w:pPr>
      <w:r w:rsidRPr="00BB4BA7">
        <w:rPr>
          <w:b/>
          <w:bCs/>
        </w:rPr>
        <w:t xml:space="preserve">Maintainability: </w:t>
      </w:r>
      <w:r w:rsidRPr="00BB4BA7">
        <w:t>The architecture should be modular, with well-structured code and clear interfaces, to allow for easy updates, bug fixes, and ongoing maintenance. Automated testing and deployment systems should be in place to ensure software quality and minimize downtime during updates.</w:t>
      </w:r>
    </w:p>
    <w:p w14:paraId="20255AAC" w14:textId="7BC564DC" w:rsidR="00C356BF" w:rsidRPr="00861F8F" w:rsidRDefault="00C356BF" w:rsidP="00292712">
      <w:pPr>
        <w:pStyle w:val="InfoBlue"/>
        <w:ind w:left="0"/>
      </w:pPr>
    </w:p>
    <w:p w14:paraId="24B9501C" w14:textId="44C32E8A" w:rsidR="00C356BF" w:rsidRPr="00861F8F" w:rsidRDefault="00000000" w:rsidP="003E5255">
      <w:pPr>
        <w:pStyle w:val="Heading1"/>
        <w:rPr>
          <w:rFonts w:ascii="Times New Roman" w:hAnsi="Times New Roman"/>
        </w:rPr>
      </w:pPr>
      <w:bookmarkStart w:id="14" w:name="_Toc492766848"/>
      <w:r w:rsidRPr="00861F8F">
        <w:rPr>
          <w:rFonts w:ascii="Times New Roman" w:hAnsi="Times New Roman"/>
        </w:rPr>
        <w:t>Use-Case View</w:t>
      </w:r>
      <w:bookmarkEnd w:id="14"/>
      <w:r w:rsidRPr="00861F8F">
        <w:rPr>
          <w:rFonts w:ascii="Times New Roman" w:hAnsi="Times New Roman"/>
        </w:rPr>
        <w:t xml:space="preserve"> </w:t>
      </w:r>
    </w:p>
    <w:p w14:paraId="0EDD2E9D" w14:textId="52B52ADC" w:rsidR="00501D36" w:rsidRPr="00861F8F" w:rsidRDefault="00501D36" w:rsidP="00501D36"/>
    <w:p w14:paraId="3EF79D80" w14:textId="1215076E" w:rsidR="000032EC" w:rsidRPr="00861F8F" w:rsidRDefault="00D973EE" w:rsidP="00D973EE">
      <w:r>
        <w:rPr>
          <w:noProof/>
        </w:rPr>
        <w:lastRenderedPageBreak/>
        <w:drawing>
          <wp:inline distT="0" distB="0" distL="0" distR="0" wp14:anchorId="4BCAD316" wp14:editId="1C8E5C8A">
            <wp:extent cx="5943600" cy="2503170"/>
            <wp:effectExtent l="0" t="0" r="0" b="0"/>
            <wp:docPr id="723275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5526" name="Picture 7232755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p>
    <w:p w14:paraId="744310C5" w14:textId="6641E6C5" w:rsidR="00C356BF" w:rsidRPr="00861F8F" w:rsidRDefault="00000000">
      <w:pPr>
        <w:pStyle w:val="Heading2"/>
        <w:rPr>
          <w:rFonts w:ascii="Times New Roman" w:hAnsi="Times New Roman"/>
        </w:rPr>
      </w:pPr>
      <w:bookmarkStart w:id="15" w:name="_Toc492766849"/>
      <w:r w:rsidRPr="00861F8F">
        <w:rPr>
          <w:rFonts w:ascii="Times New Roman" w:hAnsi="Times New Roman"/>
        </w:rPr>
        <w:t>Use-Case Realizations</w:t>
      </w:r>
      <w:bookmarkEnd w:id="15"/>
    </w:p>
    <w:p w14:paraId="30B4556B" w14:textId="0E5EB16F" w:rsidR="00285DA0" w:rsidRPr="00285DA0" w:rsidRDefault="00A421C3" w:rsidP="00285DA0">
      <w:pPr>
        <w:widowControl/>
        <w:spacing w:before="240" w:after="240" w:line="240" w:lineRule="auto"/>
        <w:jc w:val="center"/>
        <w:rPr>
          <w:sz w:val="24"/>
          <w:szCs w:val="24"/>
        </w:rPr>
      </w:pPr>
      <w:r>
        <w:rPr>
          <w:b/>
          <w:bCs/>
          <w:color w:val="1F1F1F"/>
          <w:sz w:val="22"/>
          <w:szCs w:val="22"/>
          <w:shd w:val="clear" w:color="auto" w:fill="FFFFFF"/>
        </w:rPr>
        <w:t>View</w:t>
      </w:r>
      <w:r w:rsidR="00285DA0" w:rsidRPr="00285DA0">
        <w:rPr>
          <w:b/>
          <w:bCs/>
          <w:color w:val="1F1F1F"/>
          <w:sz w:val="22"/>
          <w:szCs w:val="22"/>
          <w:shd w:val="clear" w:color="auto" w:fill="FFFFFF"/>
        </w:rPr>
        <w:t xml:space="preserve"> Products</w:t>
      </w:r>
    </w:p>
    <w:tbl>
      <w:tblPr>
        <w:tblW w:w="9356" w:type="dxa"/>
        <w:tblInd w:w="-8" w:type="dxa"/>
        <w:tblCellMar>
          <w:top w:w="15" w:type="dxa"/>
          <w:left w:w="15" w:type="dxa"/>
          <w:bottom w:w="15" w:type="dxa"/>
          <w:right w:w="15" w:type="dxa"/>
        </w:tblCellMar>
        <w:tblLook w:val="04A0" w:firstRow="1" w:lastRow="0" w:firstColumn="1" w:lastColumn="0" w:noHBand="0" w:noVBand="1"/>
      </w:tblPr>
      <w:tblGrid>
        <w:gridCol w:w="2119"/>
        <w:gridCol w:w="7237"/>
      </w:tblGrid>
      <w:tr w:rsidR="00285DA0" w:rsidRPr="00285DA0" w14:paraId="13D1B691" w14:textId="77777777" w:rsidTr="000B7FFD">
        <w:trPr>
          <w:trHeight w:val="561"/>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3DB627" w14:textId="77777777" w:rsidR="00285DA0" w:rsidRPr="00285DA0" w:rsidRDefault="00285DA0" w:rsidP="000B7FFD">
            <w:pPr>
              <w:widowControl/>
              <w:spacing w:line="240" w:lineRule="auto"/>
              <w:jc w:val="both"/>
              <w:rPr>
                <w:sz w:val="24"/>
                <w:szCs w:val="24"/>
              </w:rPr>
            </w:pPr>
            <w:r w:rsidRPr="00285DA0">
              <w:rPr>
                <w:color w:val="1F1F1F"/>
                <w:sz w:val="22"/>
                <w:szCs w:val="22"/>
                <w:shd w:val="clear" w:color="auto" w:fill="FFFFFF"/>
              </w:rPr>
              <w:t>Use-case </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781A633" w14:textId="24291701" w:rsidR="00285DA0" w:rsidRPr="00285DA0" w:rsidRDefault="00A421C3" w:rsidP="00283E17">
            <w:pPr>
              <w:widowControl/>
              <w:spacing w:line="240" w:lineRule="auto"/>
              <w:ind w:right="188"/>
              <w:rPr>
                <w:sz w:val="24"/>
                <w:szCs w:val="24"/>
              </w:rPr>
            </w:pPr>
            <w:r>
              <w:rPr>
                <w:color w:val="1F1F1F"/>
                <w:sz w:val="22"/>
                <w:szCs w:val="22"/>
                <w:shd w:val="clear" w:color="auto" w:fill="FFFFFF"/>
              </w:rPr>
              <w:t>View</w:t>
            </w:r>
            <w:r w:rsidR="00285DA0" w:rsidRPr="00285DA0">
              <w:rPr>
                <w:color w:val="1F1F1F"/>
                <w:sz w:val="22"/>
                <w:szCs w:val="22"/>
                <w:shd w:val="clear" w:color="auto" w:fill="FFFFFF"/>
              </w:rPr>
              <w:t xml:space="preserve"> Products</w:t>
            </w:r>
          </w:p>
        </w:tc>
      </w:tr>
      <w:tr w:rsidR="00285DA0" w:rsidRPr="00285DA0" w14:paraId="3AAA7E95" w14:textId="77777777" w:rsidTr="000B7FFD">
        <w:trPr>
          <w:trHeight w:val="487"/>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558974" w14:textId="77777777" w:rsidR="00285DA0" w:rsidRPr="00285DA0" w:rsidRDefault="00285DA0" w:rsidP="000B7FFD">
            <w:pPr>
              <w:widowControl/>
              <w:spacing w:line="240" w:lineRule="auto"/>
              <w:jc w:val="both"/>
              <w:rPr>
                <w:sz w:val="24"/>
                <w:szCs w:val="24"/>
              </w:rPr>
            </w:pPr>
            <w:r w:rsidRPr="00285DA0">
              <w:rPr>
                <w:color w:val="000000"/>
                <w:sz w:val="22"/>
                <w:szCs w:val="22"/>
              </w:rPr>
              <w:t>Scenario</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F870A7F" w14:textId="21908B44"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 xml:space="preserve">Processing </w:t>
            </w:r>
            <w:r w:rsidR="00A421C3">
              <w:rPr>
                <w:color w:val="1F1F1F"/>
                <w:sz w:val="22"/>
                <w:szCs w:val="22"/>
                <w:shd w:val="clear" w:color="auto" w:fill="FFFFFF"/>
              </w:rPr>
              <w:t>view</w:t>
            </w:r>
            <w:r w:rsidRPr="00285DA0">
              <w:rPr>
                <w:color w:val="1F1F1F"/>
                <w:sz w:val="22"/>
                <w:szCs w:val="22"/>
                <w:shd w:val="clear" w:color="auto" w:fill="FFFFFF"/>
              </w:rPr>
              <w:t xml:space="preserve"> product activities by WishWave users.</w:t>
            </w:r>
          </w:p>
        </w:tc>
      </w:tr>
      <w:tr w:rsidR="00285DA0" w:rsidRPr="00285DA0" w14:paraId="3B2F011B" w14:textId="77777777" w:rsidTr="000B7FFD">
        <w:trPr>
          <w:trHeight w:val="259"/>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C6E8CE" w14:textId="77777777" w:rsidR="00285DA0" w:rsidRPr="00285DA0" w:rsidRDefault="00285DA0" w:rsidP="000B7FFD">
            <w:pPr>
              <w:widowControl/>
              <w:spacing w:line="240" w:lineRule="auto"/>
              <w:jc w:val="both"/>
              <w:rPr>
                <w:sz w:val="24"/>
                <w:szCs w:val="24"/>
              </w:rPr>
            </w:pPr>
            <w:r w:rsidRPr="00285DA0">
              <w:rPr>
                <w:color w:val="000000"/>
                <w:sz w:val="22"/>
                <w:szCs w:val="22"/>
              </w:rPr>
              <w:t>Triggering events</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EDDF60A"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accesses the WishWare system.</w:t>
            </w:r>
          </w:p>
          <w:p w14:paraId="443490E2"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clicks on the product search bar.</w:t>
            </w:r>
          </w:p>
          <w:p w14:paraId="2FA7113C"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choose sort and filter options. </w:t>
            </w:r>
          </w:p>
          <w:p w14:paraId="374CEA30"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choose a product to view details.</w:t>
            </w:r>
          </w:p>
          <w:p w14:paraId="1CC1008B"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clicks “Add to cart”</w:t>
            </w:r>
          </w:p>
          <w:p w14:paraId="333E8474"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clicks “Buy Now”</w:t>
            </w:r>
          </w:p>
          <w:p w14:paraId="006C1336"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clicks add to wishlist icon.</w:t>
            </w:r>
          </w:p>
          <w:p w14:paraId="4D29B384"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clicks “Reset Filter”</w:t>
            </w:r>
          </w:p>
          <w:p w14:paraId="53D8B1EF"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 clicks “Reset Search”</w:t>
            </w:r>
          </w:p>
        </w:tc>
      </w:tr>
      <w:tr w:rsidR="00285DA0" w:rsidRPr="00285DA0" w14:paraId="68425B78" w14:textId="77777777" w:rsidTr="000B7FFD">
        <w:trPr>
          <w:trHeight w:val="822"/>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4A3623" w14:textId="77777777" w:rsidR="00285DA0" w:rsidRPr="00285DA0" w:rsidRDefault="00285DA0" w:rsidP="000B7FFD">
            <w:pPr>
              <w:widowControl/>
              <w:spacing w:line="240" w:lineRule="auto"/>
              <w:jc w:val="both"/>
              <w:rPr>
                <w:sz w:val="24"/>
                <w:szCs w:val="24"/>
              </w:rPr>
            </w:pPr>
            <w:r w:rsidRPr="00285DA0">
              <w:rPr>
                <w:color w:val="000000"/>
                <w:sz w:val="22"/>
                <w:szCs w:val="22"/>
              </w:rPr>
              <w:t>Brief description </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B0BA193" w14:textId="77777777" w:rsidR="00285DA0" w:rsidRPr="00285DA0" w:rsidRDefault="00285DA0" w:rsidP="00283E17">
            <w:pPr>
              <w:widowControl/>
              <w:shd w:val="clear" w:color="auto" w:fill="FFFFFF"/>
              <w:spacing w:line="240" w:lineRule="auto"/>
              <w:ind w:right="188"/>
              <w:rPr>
                <w:sz w:val="24"/>
                <w:szCs w:val="24"/>
              </w:rPr>
            </w:pPr>
            <w:r w:rsidRPr="00285DA0">
              <w:rPr>
                <w:color w:val="1F1F1F"/>
                <w:sz w:val="22"/>
                <w:szCs w:val="22"/>
              </w:rPr>
              <w:t>This use case outlines the steps involved in browsing for a product using the WishWare website.</w:t>
            </w:r>
          </w:p>
        </w:tc>
      </w:tr>
      <w:tr w:rsidR="00285DA0" w:rsidRPr="00285DA0" w14:paraId="542BEB4F" w14:textId="77777777" w:rsidTr="000B7FFD">
        <w:trPr>
          <w:trHeight w:val="47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4BBE6FB" w14:textId="77777777" w:rsidR="00285DA0" w:rsidRPr="00285DA0" w:rsidRDefault="00285DA0" w:rsidP="000B7FFD">
            <w:pPr>
              <w:widowControl/>
              <w:spacing w:line="240" w:lineRule="auto"/>
              <w:rPr>
                <w:sz w:val="24"/>
                <w:szCs w:val="24"/>
              </w:rPr>
            </w:pPr>
            <w:r w:rsidRPr="00285DA0">
              <w:rPr>
                <w:color w:val="000000"/>
                <w:sz w:val="22"/>
                <w:szCs w:val="22"/>
              </w:rPr>
              <w:t>Actors</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7990399"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w:t>
            </w:r>
          </w:p>
        </w:tc>
      </w:tr>
      <w:tr w:rsidR="00285DA0" w:rsidRPr="00285DA0" w14:paraId="5B16D696" w14:textId="77777777" w:rsidTr="000B7FFD">
        <w:trPr>
          <w:trHeight w:val="507"/>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EF10AA" w14:textId="77777777" w:rsidR="00285DA0" w:rsidRPr="00285DA0" w:rsidRDefault="00285DA0" w:rsidP="000B7FFD">
            <w:pPr>
              <w:widowControl/>
              <w:spacing w:line="240" w:lineRule="auto"/>
              <w:rPr>
                <w:sz w:val="24"/>
                <w:szCs w:val="24"/>
              </w:rPr>
            </w:pPr>
            <w:r w:rsidRPr="00285DA0">
              <w:rPr>
                <w:color w:val="000000"/>
                <w:sz w:val="22"/>
                <w:szCs w:val="22"/>
              </w:rPr>
              <w:t>Related Use Case</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55F10DD"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None</w:t>
            </w:r>
          </w:p>
        </w:tc>
      </w:tr>
      <w:tr w:rsidR="00285DA0" w:rsidRPr="00285DA0" w14:paraId="3BB4EF0A" w14:textId="77777777" w:rsidTr="000B7FFD">
        <w:trPr>
          <w:trHeight w:val="639"/>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330C57" w14:textId="77777777" w:rsidR="00285DA0" w:rsidRPr="00285DA0" w:rsidRDefault="00285DA0" w:rsidP="000B7FFD">
            <w:pPr>
              <w:widowControl/>
              <w:spacing w:line="240" w:lineRule="auto"/>
              <w:jc w:val="both"/>
              <w:rPr>
                <w:sz w:val="24"/>
                <w:szCs w:val="24"/>
              </w:rPr>
            </w:pPr>
            <w:r w:rsidRPr="00285DA0">
              <w:rPr>
                <w:color w:val="000000"/>
                <w:sz w:val="22"/>
                <w:szCs w:val="22"/>
              </w:rPr>
              <w:t>Preconditions</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F6D22E6"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The user has registered an account with the WishWare system.</w:t>
            </w:r>
          </w:p>
          <w:p w14:paraId="58E09B5C"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Users must have an active internet connection.</w:t>
            </w:r>
          </w:p>
        </w:tc>
      </w:tr>
      <w:tr w:rsidR="00285DA0" w:rsidRPr="00285DA0" w14:paraId="0926340F" w14:textId="77777777" w:rsidTr="000B7FFD">
        <w:trPr>
          <w:trHeight w:val="1249"/>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432B93" w14:textId="77777777" w:rsidR="00285DA0" w:rsidRPr="00285DA0" w:rsidRDefault="00285DA0" w:rsidP="000B7FFD">
            <w:pPr>
              <w:widowControl/>
              <w:spacing w:line="240" w:lineRule="auto"/>
              <w:jc w:val="both"/>
              <w:rPr>
                <w:sz w:val="24"/>
                <w:szCs w:val="24"/>
              </w:rPr>
            </w:pPr>
            <w:r w:rsidRPr="00285DA0">
              <w:rPr>
                <w:color w:val="000000"/>
                <w:sz w:val="22"/>
                <w:szCs w:val="22"/>
              </w:rPr>
              <w:lastRenderedPageBreak/>
              <w:t>Post conditions</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EB712E"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The system displays the available products based on the user's search criteria.</w:t>
            </w:r>
          </w:p>
          <w:p w14:paraId="2161D631"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The system displays the screen showing the product successfully added to the cart.</w:t>
            </w:r>
          </w:p>
          <w:p w14:paraId="4162DF88" w14:textId="77777777" w:rsidR="00285DA0" w:rsidRPr="00285DA0" w:rsidRDefault="00285DA0" w:rsidP="00283E17">
            <w:pPr>
              <w:widowControl/>
              <w:spacing w:line="240" w:lineRule="auto"/>
              <w:ind w:right="188"/>
              <w:rPr>
                <w:sz w:val="24"/>
                <w:szCs w:val="24"/>
              </w:rPr>
            </w:pPr>
            <w:r w:rsidRPr="00285DA0">
              <w:rPr>
                <w:color w:val="1F1F1F"/>
                <w:sz w:val="22"/>
                <w:szCs w:val="22"/>
                <w:shd w:val="clear" w:color="auto" w:fill="FFFFFF"/>
              </w:rPr>
              <w:t>Users can review and select a product to buy.</w:t>
            </w:r>
          </w:p>
        </w:tc>
      </w:tr>
      <w:tr w:rsidR="00285DA0" w:rsidRPr="00285DA0" w14:paraId="435EBD3A" w14:textId="77777777" w:rsidTr="000B7FFD">
        <w:trPr>
          <w:trHeight w:val="2445"/>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315B82" w14:textId="007F6CC2" w:rsidR="00285DA0" w:rsidRPr="00285DA0" w:rsidRDefault="00285DA0" w:rsidP="000B7FFD">
            <w:pPr>
              <w:widowControl/>
              <w:spacing w:line="240" w:lineRule="auto"/>
              <w:jc w:val="both"/>
              <w:rPr>
                <w:color w:val="000000"/>
                <w:sz w:val="22"/>
                <w:szCs w:val="22"/>
              </w:rPr>
            </w:pPr>
            <w:r w:rsidRPr="00285DA0">
              <w:rPr>
                <w:color w:val="000000"/>
                <w:sz w:val="22"/>
                <w:szCs w:val="22"/>
              </w:rPr>
              <w:t>Flow</w:t>
            </w:r>
            <w:r>
              <w:rPr>
                <w:color w:val="000000"/>
                <w:sz w:val="22"/>
                <w:szCs w:val="22"/>
              </w:rPr>
              <w:t xml:space="preserve"> </w:t>
            </w:r>
            <w:r w:rsidRPr="00285DA0">
              <w:rPr>
                <w:color w:val="000000"/>
                <w:sz w:val="22"/>
                <w:szCs w:val="22"/>
              </w:rPr>
              <w:t>of events</w:t>
            </w: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37BFB0F" w14:textId="77777777" w:rsidR="00285DA0" w:rsidRPr="00285DA0" w:rsidRDefault="00285DA0" w:rsidP="00283E17">
            <w:pPr>
              <w:widowControl/>
              <w:spacing w:line="240" w:lineRule="auto"/>
              <w:ind w:right="188"/>
              <w:jc w:val="both"/>
              <w:rPr>
                <w:sz w:val="24"/>
                <w:szCs w:val="24"/>
              </w:rPr>
            </w:pPr>
            <w:r w:rsidRPr="00285DA0">
              <w:rPr>
                <w:color w:val="1F1F1F"/>
                <w:sz w:val="22"/>
                <w:szCs w:val="22"/>
                <w:shd w:val="clear" w:color="auto" w:fill="FFFFFF"/>
              </w:rPr>
              <w:t xml:space="preserve">User accesses the WishWare platform and loads the </w:t>
            </w:r>
            <w:r w:rsidRPr="00285DA0">
              <w:rPr>
                <w:b/>
                <w:bCs/>
                <w:color w:val="1F1F1F"/>
                <w:sz w:val="22"/>
                <w:szCs w:val="22"/>
                <w:shd w:val="clear" w:color="auto" w:fill="FFFFFF"/>
              </w:rPr>
              <w:t>Homepage</w:t>
            </w:r>
            <w:r w:rsidRPr="00285DA0">
              <w:rPr>
                <w:color w:val="1F1F1F"/>
                <w:sz w:val="22"/>
                <w:szCs w:val="22"/>
                <w:shd w:val="clear" w:color="auto" w:fill="FFFFFF"/>
              </w:rPr>
              <w:t xml:space="preserve"> screen. User clicks to choose a category the user wants. The request will be sent to </w:t>
            </w:r>
            <w:r w:rsidRPr="00285DA0">
              <w:rPr>
                <w:b/>
                <w:bCs/>
                <w:color w:val="1F1F1F"/>
                <w:sz w:val="22"/>
                <w:szCs w:val="22"/>
                <w:shd w:val="clear" w:color="auto" w:fill="FFFFFF"/>
              </w:rPr>
              <w:t>HomeManager</w:t>
            </w:r>
            <w:r w:rsidRPr="00285DA0">
              <w:rPr>
                <w:color w:val="1F1F1F"/>
                <w:sz w:val="22"/>
                <w:szCs w:val="22"/>
                <w:shd w:val="clear" w:color="auto" w:fill="FFFFFF"/>
              </w:rPr>
              <w:t xml:space="preserve"> and then the product list from the </w:t>
            </w:r>
            <w:r w:rsidRPr="00285DA0">
              <w:rPr>
                <w:b/>
                <w:bCs/>
                <w:color w:val="1F1F1F"/>
                <w:sz w:val="22"/>
                <w:szCs w:val="22"/>
                <w:shd w:val="clear" w:color="auto" w:fill="FFFFFF"/>
              </w:rPr>
              <w:t>ProductEntity</w:t>
            </w:r>
            <w:r w:rsidRPr="00285DA0">
              <w:rPr>
                <w:color w:val="1F1F1F"/>
                <w:sz w:val="22"/>
                <w:szCs w:val="22"/>
                <w:shd w:val="clear" w:color="auto" w:fill="FFFFFF"/>
              </w:rPr>
              <w:t xml:space="preserve"> model will load and show the </w:t>
            </w:r>
            <w:r w:rsidRPr="00285DA0">
              <w:rPr>
                <w:b/>
                <w:bCs/>
                <w:color w:val="1F1F1F"/>
                <w:sz w:val="22"/>
                <w:szCs w:val="22"/>
                <w:shd w:val="clear" w:color="auto" w:fill="FFFFFF"/>
              </w:rPr>
              <w:t>HomePage</w:t>
            </w:r>
            <w:r w:rsidRPr="00285DA0">
              <w:rPr>
                <w:color w:val="1F1F1F"/>
                <w:sz w:val="22"/>
                <w:szCs w:val="22"/>
                <w:shd w:val="clear" w:color="auto" w:fill="FFFFFF"/>
              </w:rPr>
              <w:t xml:space="preserve"> which displays a list of products and sort as well as filter option. User selects sort, filter options such as shipping from, rating, and price range so the screen can show products that match the user's selection. </w:t>
            </w:r>
          </w:p>
          <w:p w14:paraId="365B4B36" w14:textId="77777777" w:rsidR="00285DA0" w:rsidRPr="00285DA0" w:rsidRDefault="00285DA0" w:rsidP="00283E17">
            <w:pPr>
              <w:widowControl/>
              <w:spacing w:line="240" w:lineRule="auto"/>
              <w:ind w:right="188"/>
              <w:jc w:val="both"/>
              <w:rPr>
                <w:sz w:val="24"/>
                <w:szCs w:val="24"/>
              </w:rPr>
            </w:pPr>
            <w:r w:rsidRPr="00285DA0">
              <w:rPr>
                <w:color w:val="1F1F1F"/>
                <w:sz w:val="22"/>
                <w:szCs w:val="22"/>
                <w:shd w:val="clear" w:color="auto" w:fill="FFFFFF"/>
              </w:rPr>
              <w:t xml:space="preserve">If user clicks on the search bar to find product, the </w:t>
            </w:r>
            <w:r w:rsidRPr="00285DA0">
              <w:rPr>
                <w:b/>
                <w:bCs/>
                <w:color w:val="1F1F1F"/>
                <w:sz w:val="22"/>
                <w:szCs w:val="22"/>
                <w:shd w:val="clear" w:color="auto" w:fill="FFFFFF"/>
              </w:rPr>
              <w:t>SearchManager</w:t>
            </w:r>
            <w:r w:rsidRPr="00285DA0">
              <w:rPr>
                <w:color w:val="1F1F1F"/>
                <w:sz w:val="22"/>
                <w:szCs w:val="22"/>
                <w:shd w:val="clear" w:color="auto" w:fill="FFFFFF"/>
              </w:rPr>
              <w:t xml:space="preserve"> processes the request by querying the </w:t>
            </w:r>
            <w:r w:rsidRPr="00285DA0">
              <w:rPr>
                <w:b/>
                <w:bCs/>
                <w:color w:val="1F1F1F"/>
                <w:sz w:val="22"/>
                <w:szCs w:val="22"/>
                <w:shd w:val="clear" w:color="auto" w:fill="FFFFFF"/>
              </w:rPr>
              <w:t>ProductEntity</w:t>
            </w:r>
            <w:r w:rsidRPr="00285DA0">
              <w:rPr>
                <w:color w:val="1F1F1F"/>
                <w:sz w:val="22"/>
                <w:szCs w:val="22"/>
                <w:shd w:val="clear" w:color="auto" w:fill="FFFFFF"/>
              </w:rPr>
              <w:t>. Then user can select sort and filter options like the above.</w:t>
            </w:r>
          </w:p>
          <w:p w14:paraId="3E905D79" w14:textId="67613703" w:rsidR="00285DA0" w:rsidRPr="00285DA0" w:rsidRDefault="00285DA0" w:rsidP="00283E17">
            <w:pPr>
              <w:widowControl/>
              <w:spacing w:line="240" w:lineRule="auto"/>
              <w:ind w:right="188"/>
              <w:jc w:val="both"/>
              <w:rPr>
                <w:color w:val="1F1F1F"/>
                <w:sz w:val="22"/>
                <w:szCs w:val="22"/>
                <w:shd w:val="clear" w:color="auto" w:fill="FFFFFF"/>
              </w:rPr>
            </w:pPr>
            <w:r w:rsidRPr="00285DA0">
              <w:rPr>
                <w:color w:val="1F1F1F"/>
                <w:sz w:val="22"/>
                <w:szCs w:val="22"/>
                <w:shd w:val="clear" w:color="auto" w:fill="FFFFFF"/>
              </w:rPr>
              <w:t xml:space="preserve">User chooses a product to view details and loads the </w:t>
            </w:r>
            <w:r w:rsidRPr="00285DA0">
              <w:rPr>
                <w:b/>
                <w:bCs/>
                <w:color w:val="1F1F1F"/>
                <w:sz w:val="22"/>
                <w:szCs w:val="22"/>
                <w:shd w:val="clear" w:color="auto" w:fill="FFFFFF"/>
              </w:rPr>
              <w:t>ProductDetailsPage</w:t>
            </w:r>
            <w:r w:rsidRPr="00285DA0">
              <w:rPr>
                <w:color w:val="1F1F1F"/>
                <w:sz w:val="22"/>
                <w:szCs w:val="22"/>
                <w:shd w:val="clear" w:color="auto" w:fill="FFFFFF"/>
              </w:rPr>
              <w:t xml:space="preserve"> screen. The request will be sent to </w:t>
            </w:r>
            <w:r w:rsidRPr="00285DA0">
              <w:rPr>
                <w:b/>
                <w:bCs/>
                <w:color w:val="1F1F1F"/>
                <w:sz w:val="22"/>
                <w:szCs w:val="22"/>
                <w:shd w:val="clear" w:color="auto" w:fill="FFFFFF"/>
              </w:rPr>
              <w:t>ProductManager</w:t>
            </w:r>
            <w:r w:rsidRPr="00285DA0">
              <w:rPr>
                <w:color w:val="1F1F1F"/>
                <w:sz w:val="22"/>
                <w:szCs w:val="22"/>
                <w:shd w:val="clear" w:color="auto" w:fill="FFFFFF"/>
              </w:rPr>
              <w:t xml:space="preserve"> and then get data on the product from </w:t>
            </w:r>
            <w:r w:rsidRPr="00285DA0">
              <w:rPr>
                <w:b/>
                <w:bCs/>
                <w:color w:val="1F1F1F"/>
                <w:sz w:val="22"/>
                <w:szCs w:val="22"/>
                <w:shd w:val="clear" w:color="auto" w:fill="FFFFFF"/>
              </w:rPr>
              <w:t>ProductEntity</w:t>
            </w:r>
            <w:r w:rsidRPr="00285DA0">
              <w:rPr>
                <w:color w:val="1F1F1F"/>
                <w:sz w:val="22"/>
                <w:szCs w:val="22"/>
                <w:shd w:val="clear" w:color="auto" w:fill="FFFFFF"/>
              </w:rPr>
              <w:t xml:space="preserve">. User can add products to cart or wishlist are managed by the </w:t>
            </w:r>
            <w:r w:rsidRPr="00285DA0">
              <w:rPr>
                <w:b/>
                <w:bCs/>
                <w:color w:val="1F1F1F"/>
                <w:sz w:val="22"/>
                <w:szCs w:val="22"/>
                <w:shd w:val="clear" w:color="auto" w:fill="FFFFFF"/>
              </w:rPr>
              <w:t>CartManager</w:t>
            </w:r>
            <w:r w:rsidRPr="00285DA0">
              <w:rPr>
                <w:color w:val="1F1F1F"/>
                <w:sz w:val="22"/>
                <w:szCs w:val="22"/>
                <w:shd w:val="clear" w:color="auto" w:fill="FFFFFF"/>
              </w:rPr>
              <w:t xml:space="preserve"> or </w:t>
            </w:r>
            <w:r w:rsidRPr="00285DA0">
              <w:rPr>
                <w:b/>
                <w:bCs/>
                <w:color w:val="1F1F1F"/>
                <w:sz w:val="22"/>
                <w:szCs w:val="22"/>
                <w:shd w:val="clear" w:color="auto" w:fill="FFFFFF"/>
              </w:rPr>
              <w:t>WishlistManager</w:t>
            </w:r>
            <w:r w:rsidRPr="00285DA0">
              <w:rPr>
                <w:color w:val="1F1F1F"/>
                <w:sz w:val="22"/>
                <w:szCs w:val="22"/>
                <w:shd w:val="clear" w:color="auto" w:fill="FFFFFF"/>
              </w:rPr>
              <w:t xml:space="preserve">, which updates the </w:t>
            </w:r>
            <w:r w:rsidRPr="00285DA0">
              <w:rPr>
                <w:b/>
                <w:bCs/>
                <w:color w:val="1F1F1F"/>
                <w:sz w:val="22"/>
                <w:szCs w:val="22"/>
                <w:shd w:val="clear" w:color="auto" w:fill="FFFFFF"/>
              </w:rPr>
              <w:t>CartEntity</w:t>
            </w:r>
            <w:r w:rsidRPr="00285DA0">
              <w:rPr>
                <w:color w:val="1F1F1F"/>
                <w:sz w:val="22"/>
                <w:szCs w:val="22"/>
                <w:shd w:val="clear" w:color="auto" w:fill="FFFFFF"/>
              </w:rPr>
              <w:t xml:space="preserve"> or </w:t>
            </w:r>
            <w:r w:rsidRPr="00285DA0">
              <w:rPr>
                <w:b/>
                <w:bCs/>
                <w:color w:val="1F1F1F"/>
                <w:sz w:val="22"/>
                <w:szCs w:val="22"/>
                <w:shd w:val="clear" w:color="auto" w:fill="FFFFFF"/>
              </w:rPr>
              <w:t>WishlistEntity</w:t>
            </w:r>
            <w:r w:rsidRPr="00285DA0">
              <w:rPr>
                <w:color w:val="1F1F1F"/>
                <w:sz w:val="22"/>
                <w:szCs w:val="22"/>
                <w:shd w:val="clear" w:color="auto" w:fill="FFFFFF"/>
              </w:rPr>
              <w:t>.</w:t>
            </w:r>
          </w:p>
        </w:tc>
      </w:tr>
      <w:tr w:rsidR="00285DA0" w:rsidRPr="00285DA0" w14:paraId="16B6505E" w14:textId="77777777" w:rsidTr="000B7FFD">
        <w:trPr>
          <w:trHeight w:val="3236"/>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74DC08" w14:textId="77777777" w:rsidR="00285DA0" w:rsidRPr="00285DA0" w:rsidRDefault="00285DA0" w:rsidP="000B7FFD">
            <w:pPr>
              <w:widowControl/>
              <w:spacing w:line="240" w:lineRule="auto"/>
              <w:jc w:val="both"/>
              <w:rPr>
                <w:sz w:val="24"/>
                <w:szCs w:val="24"/>
              </w:rPr>
            </w:pPr>
            <w:r w:rsidRPr="00285DA0">
              <w:rPr>
                <w:color w:val="000000"/>
                <w:sz w:val="22"/>
                <w:szCs w:val="22"/>
              </w:rPr>
              <w:t>Exception conditions</w:t>
            </w:r>
          </w:p>
          <w:p w14:paraId="4729FD8A" w14:textId="77777777" w:rsidR="00285DA0" w:rsidRPr="00285DA0" w:rsidRDefault="00285DA0" w:rsidP="000B7FFD">
            <w:pPr>
              <w:widowControl/>
              <w:spacing w:line="240" w:lineRule="auto"/>
              <w:rPr>
                <w:sz w:val="24"/>
                <w:szCs w:val="24"/>
              </w:rPr>
            </w:pPr>
          </w:p>
        </w:tc>
        <w:tc>
          <w:tcPr>
            <w:tcW w:w="72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0F080C8" w14:textId="77777777" w:rsidR="00285DA0" w:rsidRPr="00285DA0" w:rsidRDefault="00285DA0" w:rsidP="00283E17">
            <w:pPr>
              <w:widowControl/>
              <w:spacing w:line="240" w:lineRule="auto"/>
              <w:ind w:right="188"/>
              <w:jc w:val="both"/>
              <w:rPr>
                <w:sz w:val="24"/>
                <w:szCs w:val="24"/>
              </w:rPr>
            </w:pPr>
            <w:r w:rsidRPr="00285DA0">
              <w:rPr>
                <w:b/>
                <w:bCs/>
                <w:color w:val="1F1F1F"/>
                <w:sz w:val="22"/>
                <w:szCs w:val="22"/>
                <w:shd w:val="clear" w:color="auto" w:fill="FFFFFF"/>
              </w:rPr>
              <w:t>No search results:</w:t>
            </w:r>
          </w:p>
          <w:p w14:paraId="158956D8" w14:textId="77777777" w:rsidR="00285DA0" w:rsidRPr="00285DA0" w:rsidRDefault="00285DA0" w:rsidP="00283E17">
            <w:pPr>
              <w:widowControl/>
              <w:spacing w:line="240" w:lineRule="auto"/>
              <w:ind w:right="188"/>
              <w:jc w:val="both"/>
              <w:rPr>
                <w:sz w:val="24"/>
                <w:szCs w:val="24"/>
              </w:rPr>
            </w:pPr>
            <w:r w:rsidRPr="00285DA0">
              <w:rPr>
                <w:color w:val="1F1F1F"/>
                <w:sz w:val="22"/>
                <w:szCs w:val="22"/>
                <w:shd w:val="clear" w:color="auto" w:fill="FFFFFF"/>
              </w:rPr>
              <w:t>If the search for products yields no results based on the specified criteria, the system displays a notification indicating, "Uh oh. We did not find products. Try again." </w:t>
            </w:r>
          </w:p>
          <w:p w14:paraId="24431340" w14:textId="17884EE6" w:rsidR="00285DA0" w:rsidRPr="00285DA0" w:rsidRDefault="00285DA0" w:rsidP="00283E17">
            <w:pPr>
              <w:widowControl/>
              <w:spacing w:line="240" w:lineRule="auto"/>
              <w:ind w:right="188"/>
              <w:jc w:val="both"/>
              <w:rPr>
                <w:sz w:val="24"/>
                <w:szCs w:val="24"/>
              </w:rPr>
            </w:pPr>
            <w:r w:rsidRPr="00285DA0">
              <w:rPr>
                <w:color w:val="1F1F1F"/>
                <w:sz w:val="22"/>
                <w:szCs w:val="22"/>
                <w:shd w:val="clear" w:color="auto" w:fill="FFFFFF"/>
              </w:rPr>
              <w:t>Users can adjust their search parameters and initiate a new search.</w:t>
            </w:r>
          </w:p>
          <w:p w14:paraId="3C463BD7" w14:textId="77777777" w:rsidR="00285DA0" w:rsidRPr="00285DA0" w:rsidRDefault="00285DA0" w:rsidP="00283E17">
            <w:pPr>
              <w:widowControl/>
              <w:spacing w:line="240" w:lineRule="auto"/>
              <w:ind w:right="188"/>
              <w:jc w:val="both"/>
              <w:rPr>
                <w:sz w:val="24"/>
                <w:szCs w:val="24"/>
              </w:rPr>
            </w:pPr>
            <w:r w:rsidRPr="00285DA0">
              <w:rPr>
                <w:b/>
                <w:bCs/>
                <w:color w:val="1F1F1F"/>
                <w:sz w:val="22"/>
                <w:szCs w:val="22"/>
                <w:shd w:val="clear" w:color="auto" w:fill="FFFFFF"/>
              </w:rPr>
              <w:t>Connection issues:</w:t>
            </w:r>
          </w:p>
          <w:p w14:paraId="6D728CC8" w14:textId="77777777" w:rsidR="00285DA0" w:rsidRPr="00285DA0" w:rsidRDefault="00285DA0" w:rsidP="00283E17">
            <w:pPr>
              <w:widowControl/>
              <w:spacing w:line="240" w:lineRule="auto"/>
              <w:ind w:right="188"/>
              <w:jc w:val="both"/>
              <w:rPr>
                <w:sz w:val="24"/>
                <w:szCs w:val="24"/>
              </w:rPr>
            </w:pPr>
            <w:r w:rsidRPr="00285DA0">
              <w:rPr>
                <w:color w:val="1F1F1F"/>
                <w:sz w:val="22"/>
                <w:szCs w:val="22"/>
                <w:shd w:val="clear" w:color="auto" w:fill="FFFFFF"/>
              </w:rPr>
              <w:t>In case of network or server issues during the product browse process, the system presents a notification stating, "Unable to display product information at the moment due to connection issues. Please check your internet connection and try again."</w:t>
            </w:r>
          </w:p>
          <w:p w14:paraId="5E8FC127" w14:textId="77777777" w:rsidR="00285DA0" w:rsidRPr="00285DA0" w:rsidRDefault="00285DA0" w:rsidP="00283E17">
            <w:pPr>
              <w:widowControl/>
              <w:spacing w:line="240" w:lineRule="auto"/>
              <w:ind w:right="188"/>
              <w:jc w:val="both"/>
              <w:rPr>
                <w:sz w:val="24"/>
                <w:szCs w:val="24"/>
              </w:rPr>
            </w:pPr>
            <w:r w:rsidRPr="00285DA0">
              <w:rPr>
                <w:color w:val="1F1F1F"/>
                <w:sz w:val="22"/>
                <w:szCs w:val="22"/>
                <w:shd w:val="clear" w:color="auto" w:fill="FFFFFF"/>
              </w:rPr>
              <w:t>Users can verify their internet connection and attempt the search again.</w:t>
            </w:r>
          </w:p>
          <w:p w14:paraId="4BF1CF9B" w14:textId="77777777" w:rsidR="00285DA0" w:rsidRPr="00285DA0" w:rsidRDefault="00285DA0" w:rsidP="00283E17">
            <w:pPr>
              <w:widowControl/>
              <w:spacing w:line="240" w:lineRule="auto"/>
              <w:ind w:right="188"/>
              <w:jc w:val="both"/>
              <w:rPr>
                <w:sz w:val="24"/>
                <w:szCs w:val="24"/>
              </w:rPr>
            </w:pPr>
          </w:p>
        </w:tc>
      </w:tr>
    </w:tbl>
    <w:p w14:paraId="39FA1485" w14:textId="77777777" w:rsidR="000032EC" w:rsidRPr="00861F8F" w:rsidRDefault="000032EC" w:rsidP="000032EC"/>
    <w:p w14:paraId="63E33DB8" w14:textId="77777777" w:rsidR="00557C6E" w:rsidRPr="00557C6E" w:rsidRDefault="00557C6E" w:rsidP="00557C6E">
      <w:pPr>
        <w:widowControl/>
        <w:spacing w:before="240" w:after="240" w:line="240" w:lineRule="auto"/>
        <w:jc w:val="center"/>
        <w:rPr>
          <w:sz w:val="24"/>
          <w:szCs w:val="24"/>
        </w:rPr>
      </w:pPr>
      <w:r w:rsidRPr="00557C6E">
        <w:rPr>
          <w:b/>
          <w:bCs/>
          <w:color w:val="000000"/>
          <w:sz w:val="22"/>
          <w:szCs w:val="22"/>
        </w:rPr>
        <w:t>Place Order</w:t>
      </w:r>
    </w:p>
    <w:tbl>
      <w:tblPr>
        <w:tblW w:w="0" w:type="auto"/>
        <w:tblCellMar>
          <w:top w:w="15" w:type="dxa"/>
          <w:left w:w="15" w:type="dxa"/>
          <w:bottom w:w="15" w:type="dxa"/>
          <w:right w:w="15" w:type="dxa"/>
        </w:tblCellMar>
        <w:tblLook w:val="04A0" w:firstRow="1" w:lastRow="0" w:firstColumn="1" w:lastColumn="0" w:noHBand="0" w:noVBand="1"/>
      </w:tblPr>
      <w:tblGrid>
        <w:gridCol w:w="2119"/>
        <w:gridCol w:w="7225"/>
      </w:tblGrid>
      <w:tr w:rsidR="00557C6E" w:rsidRPr="00557C6E" w14:paraId="3D77B594" w14:textId="77777777" w:rsidTr="000B7FFD">
        <w:trPr>
          <w:trHeight w:val="983"/>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41DDA8" w14:textId="43A0A13B" w:rsidR="00557C6E" w:rsidRPr="00557C6E" w:rsidRDefault="00557C6E" w:rsidP="00557C6E">
            <w:pPr>
              <w:widowControl/>
              <w:spacing w:before="240" w:after="240" w:line="240" w:lineRule="auto"/>
              <w:jc w:val="both"/>
              <w:rPr>
                <w:color w:val="000000"/>
                <w:sz w:val="22"/>
                <w:szCs w:val="22"/>
              </w:rPr>
            </w:pPr>
            <w:r w:rsidRPr="00557C6E">
              <w:rPr>
                <w:color w:val="000000"/>
                <w:sz w:val="22"/>
                <w:szCs w:val="22"/>
              </w:rPr>
              <w:t>Use-case name</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E139EA" w14:textId="045624E9" w:rsidR="00557C6E" w:rsidRPr="00557C6E" w:rsidRDefault="00557C6E" w:rsidP="00283E17">
            <w:pPr>
              <w:widowControl/>
              <w:spacing w:before="240" w:after="240" w:line="240" w:lineRule="auto"/>
              <w:ind w:left="48" w:right="179"/>
              <w:jc w:val="both"/>
              <w:rPr>
                <w:color w:val="000000"/>
                <w:sz w:val="22"/>
                <w:szCs w:val="22"/>
              </w:rPr>
            </w:pPr>
            <w:r w:rsidRPr="00557C6E">
              <w:rPr>
                <w:color w:val="000000"/>
                <w:sz w:val="22"/>
                <w:szCs w:val="22"/>
              </w:rPr>
              <w:t>Place Order</w:t>
            </w:r>
          </w:p>
        </w:tc>
      </w:tr>
      <w:tr w:rsidR="00557C6E" w:rsidRPr="00557C6E" w14:paraId="32A07655" w14:textId="77777777" w:rsidTr="000B7FFD">
        <w:trPr>
          <w:trHeight w:val="983"/>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ED3533" w14:textId="77777777" w:rsidR="00557C6E" w:rsidRPr="00557C6E" w:rsidRDefault="00557C6E" w:rsidP="00557C6E">
            <w:pPr>
              <w:widowControl/>
              <w:spacing w:before="240" w:after="240" w:line="240" w:lineRule="auto"/>
              <w:jc w:val="both"/>
              <w:rPr>
                <w:sz w:val="24"/>
                <w:szCs w:val="24"/>
              </w:rPr>
            </w:pPr>
            <w:r w:rsidRPr="00557C6E">
              <w:rPr>
                <w:color w:val="000000"/>
                <w:sz w:val="22"/>
                <w:szCs w:val="22"/>
              </w:rPr>
              <w:t>Scenario</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1EB8B3" w14:textId="77777777" w:rsidR="00557C6E" w:rsidRPr="00557C6E" w:rsidRDefault="00557C6E" w:rsidP="00283E17">
            <w:pPr>
              <w:widowControl/>
              <w:spacing w:before="240" w:after="240" w:line="240" w:lineRule="auto"/>
              <w:ind w:left="48" w:right="179"/>
              <w:jc w:val="both"/>
              <w:rPr>
                <w:sz w:val="24"/>
                <w:szCs w:val="24"/>
              </w:rPr>
            </w:pPr>
            <w:r w:rsidRPr="00557C6E">
              <w:rPr>
                <w:color w:val="000000"/>
                <w:sz w:val="22"/>
                <w:szCs w:val="22"/>
              </w:rPr>
              <w:t>A user purchases products in their shopping cart, enters shipping details, selects a shipping method, applies a voucher if available, chooses a payment method, and confirms the order.</w:t>
            </w:r>
          </w:p>
        </w:tc>
      </w:tr>
      <w:tr w:rsidR="00557C6E" w:rsidRPr="00557C6E" w14:paraId="0F150A1F" w14:textId="77777777" w:rsidTr="000B7FFD">
        <w:trPr>
          <w:trHeight w:val="983"/>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90D017" w14:textId="09C035FA" w:rsidR="00557C6E" w:rsidRPr="00557C6E" w:rsidRDefault="00557C6E" w:rsidP="00557C6E">
            <w:pPr>
              <w:widowControl/>
              <w:spacing w:before="240" w:after="240" w:line="240" w:lineRule="auto"/>
              <w:jc w:val="both"/>
              <w:rPr>
                <w:color w:val="000000"/>
                <w:sz w:val="22"/>
                <w:szCs w:val="22"/>
              </w:rPr>
            </w:pPr>
            <w:r w:rsidRPr="00557C6E">
              <w:rPr>
                <w:color w:val="000000"/>
                <w:sz w:val="22"/>
                <w:szCs w:val="22"/>
              </w:rPr>
              <w:lastRenderedPageBreak/>
              <w:t>Triggering events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8BE676" w14:textId="2DE36A2C" w:rsidR="00557C6E" w:rsidRPr="00557C6E" w:rsidRDefault="00557C6E" w:rsidP="00283E17">
            <w:pPr>
              <w:widowControl/>
              <w:spacing w:before="240" w:after="240" w:line="240" w:lineRule="auto"/>
              <w:ind w:left="48" w:right="179"/>
              <w:jc w:val="both"/>
              <w:rPr>
                <w:color w:val="000000"/>
                <w:sz w:val="22"/>
                <w:szCs w:val="22"/>
              </w:rPr>
            </w:pPr>
            <w:r w:rsidRPr="00557C6E">
              <w:rPr>
                <w:color w:val="000000"/>
                <w:sz w:val="22"/>
                <w:szCs w:val="22"/>
              </w:rPr>
              <w:t>The user clicks the "Buy Now" or "Proceed to Checkout" button on the Shopping Cart page.</w:t>
            </w:r>
          </w:p>
        </w:tc>
      </w:tr>
      <w:tr w:rsidR="00557C6E" w:rsidRPr="00557C6E" w14:paraId="2BD32B04" w14:textId="77777777" w:rsidTr="000B7FFD">
        <w:trPr>
          <w:trHeight w:val="1210"/>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2E481" w14:textId="77777777" w:rsidR="00557C6E" w:rsidRPr="00557C6E" w:rsidRDefault="00557C6E" w:rsidP="008073AB">
            <w:pPr>
              <w:widowControl/>
              <w:spacing w:line="240" w:lineRule="auto"/>
              <w:jc w:val="both"/>
              <w:rPr>
                <w:sz w:val="24"/>
                <w:szCs w:val="24"/>
              </w:rPr>
            </w:pPr>
            <w:r w:rsidRPr="00557C6E">
              <w:rPr>
                <w:color w:val="000000"/>
                <w:sz w:val="22"/>
                <w:szCs w:val="22"/>
              </w:rPr>
              <w:t>Brief description</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F50A6B" w14:textId="77777777" w:rsidR="00557C6E" w:rsidRPr="00557C6E" w:rsidRDefault="00557C6E" w:rsidP="00283E17">
            <w:pPr>
              <w:widowControl/>
              <w:spacing w:line="240" w:lineRule="auto"/>
              <w:ind w:left="48" w:right="179"/>
              <w:rPr>
                <w:sz w:val="24"/>
                <w:szCs w:val="24"/>
              </w:rPr>
            </w:pPr>
            <w:r w:rsidRPr="00557C6E">
              <w:rPr>
                <w:color w:val="000000"/>
                <w:sz w:val="22"/>
                <w:szCs w:val="22"/>
              </w:rPr>
              <w:t>This use case describes the process of completing a product purchase. It includes collecting shipping information, selecting a shipping method, applying vouchers, choosing a payment method, verifying payment, and confirming the order.</w:t>
            </w:r>
          </w:p>
          <w:p w14:paraId="0F9D97BF" w14:textId="77777777" w:rsidR="00557C6E" w:rsidRPr="00557C6E" w:rsidRDefault="00557C6E" w:rsidP="00283E17">
            <w:pPr>
              <w:widowControl/>
              <w:spacing w:line="240" w:lineRule="auto"/>
              <w:ind w:left="48" w:right="179"/>
              <w:rPr>
                <w:sz w:val="24"/>
                <w:szCs w:val="24"/>
              </w:rPr>
            </w:pPr>
            <w:r w:rsidRPr="00557C6E">
              <w:rPr>
                <w:color w:val="000000"/>
                <w:sz w:val="22"/>
                <w:szCs w:val="22"/>
              </w:rPr>
              <w:t> </w:t>
            </w:r>
          </w:p>
        </w:tc>
      </w:tr>
      <w:tr w:rsidR="00557C6E" w:rsidRPr="00557C6E" w14:paraId="58F4E136" w14:textId="77777777" w:rsidTr="000B7FFD">
        <w:trPr>
          <w:trHeight w:val="28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260DDF" w14:textId="77777777" w:rsidR="00557C6E" w:rsidRPr="00557C6E" w:rsidRDefault="00557C6E" w:rsidP="00557C6E">
            <w:pPr>
              <w:widowControl/>
              <w:spacing w:before="240" w:after="240" w:line="240" w:lineRule="auto"/>
              <w:jc w:val="both"/>
              <w:rPr>
                <w:sz w:val="24"/>
                <w:szCs w:val="24"/>
              </w:rPr>
            </w:pPr>
            <w:r w:rsidRPr="00557C6E">
              <w:rPr>
                <w:color w:val="000000"/>
                <w:sz w:val="22"/>
                <w:szCs w:val="22"/>
              </w:rPr>
              <w:t>Actors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EF008C" w14:textId="77777777" w:rsidR="00557C6E" w:rsidRPr="00557C6E" w:rsidRDefault="00557C6E" w:rsidP="00283E17">
            <w:pPr>
              <w:widowControl/>
              <w:spacing w:before="240" w:after="240" w:line="240" w:lineRule="auto"/>
              <w:ind w:left="48" w:right="179"/>
              <w:jc w:val="both"/>
              <w:rPr>
                <w:sz w:val="24"/>
                <w:szCs w:val="24"/>
              </w:rPr>
            </w:pPr>
            <w:r w:rsidRPr="00557C6E">
              <w:rPr>
                <w:color w:val="000000"/>
                <w:sz w:val="22"/>
                <w:szCs w:val="22"/>
              </w:rPr>
              <w:t>User (customer placing the order).</w:t>
            </w:r>
          </w:p>
        </w:tc>
      </w:tr>
      <w:tr w:rsidR="00557C6E" w:rsidRPr="00557C6E" w14:paraId="4397F818" w14:textId="77777777" w:rsidTr="000B7FFD">
        <w:trPr>
          <w:trHeight w:val="55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70B31A" w14:textId="77777777" w:rsidR="00557C6E" w:rsidRPr="00557C6E" w:rsidRDefault="00557C6E" w:rsidP="00557C6E">
            <w:pPr>
              <w:widowControl/>
              <w:spacing w:before="240" w:after="240" w:line="240" w:lineRule="auto"/>
              <w:jc w:val="both"/>
              <w:rPr>
                <w:sz w:val="24"/>
                <w:szCs w:val="24"/>
              </w:rPr>
            </w:pPr>
            <w:r w:rsidRPr="00557C6E">
              <w:rPr>
                <w:color w:val="000000"/>
                <w:sz w:val="22"/>
                <w:szCs w:val="22"/>
              </w:rPr>
              <w:t>Preconditions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93C829" w14:textId="77777777" w:rsidR="00557C6E" w:rsidRPr="00557C6E" w:rsidRDefault="00557C6E" w:rsidP="00283E17">
            <w:pPr>
              <w:widowControl/>
              <w:spacing w:line="240" w:lineRule="auto"/>
              <w:ind w:left="48" w:right="179"/>
              <w:jc w:val="both"/>
              <w:rPr>
                <w:sz w:val="24"/>
                <w:szCs w:val="24"/>
              </w:rPr>
            </w:pPr>
            <w:r w:rsidRPr="00557C6E">
              <w:rPr>
                <w:color w:val="1F1F1F"/>
                <w:sz w:val="22"/>
                <w:szCs w:val="22"/>
              </w:rPr>
              <w:t>The user is logged into the system.</w:t>
            </w:r>
          </w:p>
          <w:p w14:paraId="33728CF6" w14:textId="77777777" w:rsidR="00557C6E" w:rsidRPr="00557C6E" w:rsidRDefault="00557C6E" w:rsidP="00283E17">
            <w:pPr>
              <w:widowControl/>
              <w:spacing w:line="240" w:lineRule="auto"/>
              <w:ind w:left="48" w:right="179"/>
              <w:jc w:val="both"/>
              <w:rPr>
                <w:sz w:val="24"/>
                <w:szCs w:val="24"/>
              </w:rPr>
            </w:pPr>
            <w:r w:rsidRPr="00557C6E">
              <w:rPr>
                <w:color w:val="1F1F1F"/>
                <w:sz w:val="22"/>
                <w:szCs w:val="22"/>
              </w:rPr>
              <w:t>The user has selected products in the shopping cart.</w:t>
            </w:r>
          </w:p>
          <w:p w14:paraId="4C967875" w14:textId="77777777" w:rsidR="00557C6E" w:rsidRPr="00557C6E" w:rsidRDefault="00557C6E" w:rsidP="00283E17">
            <w:pPr>
              <w:widowControl/>
              <w:spacing w:line="240" w:lineRule="auto"/>
              <w:ind w:left="48" w:right="179"/>
              <w:jc w:val="both"/>
              <w:rPr>
                <w:sz w:val="24"/>
                <w:szCs w:val="24"/>
              </w:rPr>
            </w:pPr>
            <w:r w:rsidRPr="00557C6E">
              <w:rPr>
                <w:color w:val="1F1F1F"/>
                <w:sz w:val="22"/>
                <w:szCs w:val="22"/>
              </w:rPr>
              <w:t>The system has product details available (e.g., product name, price, quantity, stock status).</w:t>
            </w:r>
          </w:p>
        </w:tc>
      </w:tr>
      <w:tr w:rsidR="00557C6E" w:rsidRPr="00557C6E" w14:paraId="10BB815C" w14:textId="77777777" w:rsidTr="000B7FFD">
        <w:trPr>
          <w:trHeight w:val="55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159785" w14:textId="77777777" w:rsidR="00557C6E" w:rsidRPr="00557C6E" w:rsidRDefault="00557C6E" w:rsidP="00557C6E">
            <w:pPr>
              <w:widowControl/>
              <w:spacing w:before="240" w:after="240" w:line="240" w:lineRule="auto"/>
              <w:jc w:val="both"/>
              <w:rPr>
                <w:sz w:val="24"/>
                <w:szCs w:val="24"/>
              </w:rPr>
            </w:pPr>
            <w:r w:rsidRPr="00557C6E">
              <w:rPr>
                <w:color w:val="000000"/>
                <w:sz w:val="22"/>
                <w:szCs w:val="22"/>
              </w:rPr>
              <w:t>Post conditions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F62AB40" w14:textId="77777777" w:rsidR="00557C6E" w:rsidRPr="00557C6E" w:rsidRDefault="00557C6E" w:rsidP="00283E17">
            <w:pPr>
              <w:widowControl/>
              <w:spacing w:line="240" w:lineRule="auto"/>
              <w:ind w:left="48" w:right="179"/>
              <w:rPr>
                <w:sz w:val="24"/>
                <w:szCs w:val="24"/>
              </w:rPr>
            </w:pPr>
            <w:r w:rsidRPr="00557C6E">
              <w:rPr>
                <w:color w:val="1F1F1F"/>
                <w:sz w:val="22"/>
                <w:szCs w:val="22"/>
                <w:shd w:val="clear" w:color="auto" w:fill="FFFFFF"/>
              </w:rPr>
              <w:t>The order is successfully created, and the user is redirected to the Order Tracking page.</w:t>
            </w:r>
          </w:p>
          <w:p w14:paraId="7750793C" w14:textId="77777777" w:rsidR="00557C6E" w:rsidRPr="00557C6E" w:rsidRDefault="00557C6E" w:rsidP="00283E17">
            <w:pPr>
              <w:widowControl/>
              <w:spacing w:line="240" w:lineRule="auto"/>
              <w:ind w:left="48" w:right="179"/>
              <w:rPr>
                <w:sz w:val="24"/>
                <w:szCs w:val="24"/>
              </w:rPr>
            </w:pPr>
            <w:r w:rsidRPr="00557C6E">
              <w:rPr>
                <w:color w:val="1F1F1F"/>
                <w:sz w:val="22"/>
                <w:szCs w:val="22"/>
                <w:shd w:val="clear" w:color="auto" w:fill="FFFFFF"/>
              </w:rPr>
              <w:t>Payment is confirmed, or the system records the selected payment method for COD.</w:t>
            </w:r>
          </w:p>
          <w:p w14:paraId="6547DB78" w14:textId="77777777" w:rsidR="00557C6E" w:rsidRPr="00557C6E" w:rsidRDefault="00557C6E" w:rsidP="00283E17">
            <w:pPr>
              <w:widowControl/>
              <w:spacing w:line="240" w:lineRule="auto"/>
              <w:ind w:left="48" w:right="179"/>
              <w:rPr>
                <w:sz w:val="24"/>
                <w:szCs w:val="24"/>
              </w:rPr>
            </w:pPr>
            <w:r w:rsidRPr="00557C6E">
              <w:rPr>
                <w:color w:val="1F1F1F"/>
                <w:sz w:val="22"/>
                <w:szCs w:val="22"/>
                <w:shd w:val="clear" w:color="auto" w:fill="FFFFFF"/>
              </w:rPr>
              <w:t>Shipping and billing details are saved for future reference.</w:t>
            </w:r>
          </w:p>
        </w:tc>
      </w:tr>
      <w:tr w:rsidR="00557C6E" w:rsidRPr="00557C6E" w14:paraId="5A35E4C4" w14:textId="77777777" w:rsidTr="000B7FFD">
        <w:trPr>
          <w:trHeight w:val="6450"/>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E5615" w14:textId="77777777" w:rsidR="00557C6E" w:rsidRPr="00557C6E" w:rsidRDefault="00557C6E" w:rsidP="00557C6E">
            <w:pPr>
              <w:widowControl/>
              <w:spacing w:before="240" w:after="240" w:line="240" w:lineRule="auto"/>
              <w:jc w:val="both"/>
              <w:rPr>
                <w:sz w:val="24"/>
                <w:szCs w:val="24"/>
              </w:rPr>
            </w:pPr>
            <w:r w:rsidRPr="00557C6E">
              <w:rPr>
                <w:color w:val="000000"/>
                <w:sz w:val="22"/>
                <w:szCs w:val="22"/>
              </w:rPr>
              <w:t>Flow of events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1904D3" w14:textId="77777777" w:rsidR="00557C6E" w:rsidRPr="00557C6E" w:rsidRDefault="00557C6E" w:rsidP="00283E17">
            <w:pPr>
              <w:widowControl/>
              <w:spacing w:before="240" w:after="240" w:line="240" w:lineRule="auto"/>
              <w:ind w:left="48" w:right="179"/>
              <w:rPr>
                <w:sz w:val="24"/>
                <w:szCs w:val="24"/>
              </w:rPr>
            </w:pPr>
            <w:r w:rsidRPr="00557C6E">
              <w:rPr>
                <w:color w:val="1F1F1F"/>
                <w:sz w:val="22"/>
                <w:szCs w:val="22"/>
                <w:shd w:val="clear" w:color="auto" w:fill="FFFFFF"/>
              </w:rPr>
              <w:t xml:space="preserve"> The user clicks "Buy Now" on the Shopping Cart page.</w:t>
            </w:r>
          </w:p>
          <w:p w14:paraId="04DAD80A" w14:textId="77777777" w:rsidR="00557C6E" w:rsidRPr="00557C6E" w:rsidRDefault="00557C6E" w:rsidP="00283E17">
            <w:pPr>
              <w:widowControl/>
              <w:numPr>
                <w:ilvl w:val="0"/>
                <w:numId w:val="27"/>
              </w:numPr>
              <w:spacing w:before="240" w:line="240" w:lineRule="auto"/>
              <w:ind w:left="48" w:right="179" w:firstLine="0"/>
              <w:textAlignment w:val="baseline"/>
              <w:rPr>
                <w:color w:val="1F1F1F"/>
                <w:sz w:val="22"/>
                <w:szCs w:val="22"/>
              </w:rPr>
            </w:pPr>
            <w:r w:rsidRPr="00557C6E">
              <w:rPr>
                <w:color w:val="1F1F1F"/>
                <w:sz w:val="22"/>
                <w:szCs w:val="22"/>
                <w:shd w:val="clear" w:color="auto" w:fill="FFFFFF"/>
              </w:rPr>
              <w:t>The system retrieves the product bill details and displays the Checkout Interface (CheckoutUI).</w:t>
            </w:r>
          </w:p>
          <w:p w14:paraId="5A9EB2C0" w14:textId="77777777" w:rsidR="00557C6E" w:rsidRPr="00557C6E" w:rsidRDefault="00557C6E" w:rsidP="00283E17">
            <w:pPr>
              <w:widowControl/>
              <w:numPr>
                <w:ilvl w:val="0"/>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user fills in the shipping details (name, phone number, address).</w:t>
            </w:r>
          </w:p>
          <w:p w14:paraId="153C55A8" w14:textId="77777777" w:rsidR="00557C6E" w:rsidRPr="00557C6E" w:rsidRDefault="00557C6E" w:rsidP="00283E17">
            <w:pPr>
              <w:widowControl/>
              <w:numPr>
                <w:ilvl w:val="0"/>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system validates the shipping information:</w:t>
            </w:r>
          </w:p>
          <w:p w14:paraId="46AEC2B5" w14:textId="77777777" w:rsidR="00557C6E" w:rsidRPr="00557C6E" w:rsidRDefault="00557C6E" w:rsidP="00283E17">
            <w:pPr>
              <w:widowControl/>
              <w:numPr>
                <w:ilvl w:val="1"/>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If valid, the details are saved.</w:t>
            </w:r>
          </w:p>
          <w:p w14:paraId="397067D4" w14:textId="77777777" w:rsidR="00557C6E" w:rsidRPr="00557C6E" w:rsidRDefault="00557C6E" w:rsidP="00283E17">
            <w:pPr>
              <w:widowControl/>
              <w:numPr>
                <w:ilvl w:val="1"/>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If invalid, the system displays an error message, and the user must correct the input.</w:t>
            </w:r>
          </w:p>
          <w:p w14:paraId="284C1432" w14:textId="77777777" w:rsidR="00557C6E" w:rsidRPr="00557C6E" w:rsidRDefault="00557C6E" w:rsidP="00283E17">
            <w:pPr>
              <w:widowControl/>
              <w:numPr>
                <w:ilvl w:val="0"/>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system suggests a default shipping method and calculates the order cost.</w:t>
            </w:r>
          </w:p>
          <w:p w14:paraId="09AF9663" w14:textId="77777777" w:rsidR="00557C6E" w:rsidRPr="00557C6E" w:rsidRDefault="00557C6E" w:rsidP="00283E17">
            <w:pPr>
              <w:widowControl/>
              <w:numPr>
                <w:ilvl w:val="0"/>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user can:</w:t>
            </w:r>
          </w:p>
          <w:p w14:paraId="30290DBC" w14:textId="77777777" w:rsidR="00557C6E" w:rsidRPr="00557C6E" w:rsidRDefault="00557C6E" w:rsidP="00283E17">
            <w:pPr>
              <w:widowControl/>
              <w:numPr>
                <w:ilvl w:val="1"/>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Accept the suggested shipping method.</w:t>
            </w:r>
          </w:p>
          <w:p w14:paraId="3200C0DC" w14:textId="77777777" w:rsidR="00557C6E" w:rsidRPr="00557C6E" w:rsidRDefault="00557C6E" w:rsidP="00283E17">
            <w:pPr>
              <w:widowControl/>
              <w:numPr>
                <w:ilvl w:val="1"/>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Select an alternative method (if available).</w:t>
            </w:r>
          </w:p>
          <w:p w14:paraId="61F39069" w14:textId="77777777" w:rsidR="00557C6E" w:rsidRPr="00557C6E" w:rsidRDefault="00557C6E" w:rsidP="00283E17">
            <w:pPr>
              <w:widowControl/>
              <w:numPr>
                <w:ilvl w:val="0"/>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system updates the order summary, including product details, shipping costs, and total amount.</w:t>
            </w:r>
          </w:p>
          <w:p w14:paraId="57F7F9D7" w14:textId="77777777" w:rsidR="00557C6E" w:rsidRPr="00557C6E" w:rsidRDefault="00557C6E" w:rsidP="00283E17">
            <w:pPr>
              <w:widowControl/>
              <w:numPr>
                <w:ilvl w:val="0"/>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user optionally applies a voucher.</w:t>
            </w:r>
          </w:p>
          <w:p w14:paraId="5F3883F2" w14:textId="77777777" w:rsidR="00557C6E" w:rsidRPr="00557C6E" w:rsidRDefault="00557C6E" w:rsidP="00283E17">
            <w:pPr>
              <w:widowControl/>
              <w:numPr>
                <w:ilvl w:val="1"/>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system validates the voucher and recalculates the order cost if valid.</w:t>
            </w:r>
          </w:p>
          <w:p w14:paraId="162AC8C3" w14:textId="77777777" w:rsidR="00557C6E" w:rsidRPr="00557C6E" w:rsidRDefault="00557C6E" w:rsidP="00283E17">
            <w:pPr>
              <w:widowControl/>
              <w:numPr>
                <w:ilvl w:val="0"/>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user selects a payment method:</w:t>
            </w:r>
          </w:p>
          <w:p w14:paraId="02649F42" w14:textId="77777777" w:rsidR="00557C6E" w:rsidRPr="00557C6E" w:rsidRDefault="00557C6E" w:rsidP="00283E17">
            <w:pPr>
              <w:widowControl/>
              <w:numPr>
                <w:ilvl w:val="1"/>
                <w:numId w:val="27"/>
              </w:numPr>
              <w:spacing w:line="240" w:lineRule="auto"/>
              <w:ind w:left="48" w:right="179" w:firstLine="0"/>
              <w:textAlignment w:val="baseline"/>
              <w:rPr>
                <w:color w:val="1F1F1F"/>
                <w:sz w:val="22"/>
                <w:szCs w:val="22"/>
              </w:rPr>
            </w:pPr>
            <w:r w:rsidRPr="00557C6E">
              <w:rPr>
                <w:b/>
                <w:bCs/>
                <w:color w:val="1F1F1F"/>
                <w:sz w:val="22"/>
                <w:szCs w:val="22"/>
                <w:shd w:val="clear" w:color="auto" w:fill="FFFFFF"/>
              </w:rPr>
              <w:t>WishWavePay Wallet:</w:t>
            </w:r>
            <w:r w:rsidRPr="00557C6E">
              <w:rPr>
                <w:color w:val="1F1F1F"/>
                <w:sz w:val="22"/>
                <w:szCs w:val="22"/>
                <w:shd w:val="clear" w:color="auto" w:fill="FFFFFF"/>
              </w:rPr>
              <w:t xml:space="preserve"> The system checks the wallet balance.</w:t>
            </w:r>
          </w:p>
          <w:p w14:paraId="693E6637" w14:textId="77777777" w:rsidR="00557C6E" w:rsidRPr="00557C6E" w:rsidRDefault="00557C6E" w:rsidP="00283E17">
            <w:pPr>
              <w:widowControl/>
              <w:numPr>
                <w:ilvl w:val="1"/>
                <w:numId w:val="27"/>
              </w:numPr>
              <w:spacing w:line="240" w:lineRule="auto"/>
              <w:ind w:left="48" w:right="179" w:firstLine="0"/>
              <w:textAlignment w:val="baseline"/>
              <w:rPr>
                <w:color w:val="1F1F1F"/>
                <w:sz w:val="22"/>
                <w:szCs w:val="22"/>
              </w:rPr>
            </w:pPr>
            <w:r w:rsidRPr="00557C6E">
              <w:rPr>
                <w:b/>
                <w:bCs/>
                <w:color w:val="1F1F1F"/>
                <w:sz w:val="22"/>
                <w:szCs w:val="22"/>
                <w:shd w:val="clear" w:color="auto" w:fill="FFFFFF"/>
              </w:rPr>
              <w:t>ATM Card:</w:t>
            </w:r>
            <w:r w:rsidRPr="00557C6E">
              <w:rPr>
                <w:color w:val="1F1F1F"/>
                <w:sz w:val="22"/>
                <w:szCs w:val="22"/>
                <w:shd w:val="clear" w:color="auto" w:fill="FFFFFF"/>
              </w:rPr>
              <w:t xml:space="preserve"> The user enters card details, which are validated by the system.</w:t>
            </w:r>
          </w:p>
          <w:p w14:paraId="19E43183" w14:textId="77777777" w:rsidR="00557C6E" w:rsidRPr="00557C6E" w:rsidRDefault="00557C6E" w:rsidP="00283E17">
            <w:pPr>
              <w:widowControl/>
              <w:numPr>
                <w:ilvl w:val="1"/>
                <w:numId w:val="27"/>
              </w:numPr>
              <w:spacing w:line="240" w:lineRule="auto"/>
              <w:ind w:left="48" w:right="179" w:firstLine="0"/>
              <w:textAlignment w:val="baseline"/>
              <w:rPr>
                <w:color w:val="1F1F1F"/>
                <w:sz w:val="22"/>
                <w:szCs w:val="22"/>
              </w:rPr>
            </w:pPr>
            <w:r w:rsidRPr="00557C6E">
              <w:rPr>
                <w:b/>
                <w:bCs/>
                <w:color w:val="1F1F1F"/>
                <w:sz w:val="22"/>
                <w:szCs w:val="22"/>
                <w:shd w:val="clear" w:color="auto" w:fill="FFFFFF"/>
              </w:rPr>
              <w:t>COD:</w:t>
            </w:r>
            <w:r w:rsidRPr="00557C6E">
              <w:rPr>
                <w:color w:val="1F1F1F"/>
                <w:sz w:val="22"/>
                <w:szCs w:val="22"/>
                <w:shd w:val="clear" w:color="auto" w:fill="FFFFFF"/>
              </w:rPr>
              <w:t xml:space="preserve"> No additional action is required.</w:t>
            </w:r>
          </w:p>
          <w:p w14:paraId="624C3DCA" w14:textId="77777777" w:rsidR="00557C6E" w:rsidRPr="00557C6E" w:rsidRDefault="00557C6E" w:rsidP="00283E17">
            <w:pPr>
              <w:widowControl/>
              <w:numPr>
                <w:ilvl w:val="0"/>
                <w:numId w:val="27"/>
              </w:numPr>
              <w:spacing w:line="240" w:lineRule="auto"/>
              <w:ind w:left="48" w:right="179" w:firstLine="0"/>
              <w:textAlignment w:val="baseline"/>
              <w:rPr>
                <w:color w:val="1F1F1F"/>
                <w:sz w:val="22"/>
                <w:szCs w:val="22"/>
              </w:rPr>
            </w:pPr>
            <w:r w:rsidRPr="00557C6E">
              <w:rPr>
                <w:color w:val="1F1F1F"/>
                <w:sz w:val="22"/>
                <w:szCs w:val="22"/>
                <w:shd w:val="clear" w:color="auto" w:fill="FFFFFF"/>
              </w:rPr>
              <w:t>The user reviews the order summary and confirms the order.</w:t>
            </w:r>
          </w:p>
          <w:p w14:paraId="21EB4800" w14:textId="77777777" w:rsidR="00557C6E" w:rsidRPr="00557C6E" w:rsidRDefault="00557C6E" w:rsidP="00283E17">
            <w:pPr>
              <w:widowControl/>
              <w:numPr>
                <w:ilvl w:val="0"/>
                <w:numId w:val="27"/>
              </w:numPr>
              <w:spacing w:after="240" w:line="240" w:lineRule="auto"/>
              <w:ind w:left="48" w:right="179" w:firstLine="0"/>
              <w:textAlignment w:val="baseline"/>
              <w:rPr>
                <w:color w:val="1F1F1F"/>
                <w:sz w:val="22"/>
                <w:szCs w:val="22"/>
              </w:rPr>
            </w:pPr>
            <w:r w:rsidRPr="00557C6E">
              <w:rPr>
                <w:color w:val="1F1F1F"/>
                <w:sz w:val="22"/>
                <w:szCs w:val="22"/>
                <w:shd w:val="clear" w:color="auto" w:fill="FFFFFF"/>
              </w:rPr>
              <w:lastRenderedPageBreak/>
              <w:t>The system finalizes the order, initiates the payment (if applicable), and redirects the user to the Order Tracking page.</w:t>
            </w:r>
          </w:p>
        </w:tc>
      </w:tr>
    </w:tbl>
    <w:p w14:paraId="4829497F" w14:textId="77777777" w:rsidR="000032EC" w:rsidRPr="00861F8F" w:rsidRDefault="000032EC" w:rsidP="007E5350">
      <w:pPr>
        <w:widowControl/>
        <w:spacing w:line="240" w:lineRule="auto"/>
        <w:rPr>
          <w:b/>
          <w:bCs/>
          <w:color w:val="000000"/>
          <w:sz w:val="22"/>
          <w:szCs w:val="22"/>
        </w:rPr>
      </w:pPr>
    </w:p>
    <w:p w14:paraId="230A949B" w14:textId="5746796A" w:rsidR="007E5350" w:rsidRPr="007E5350" w:rsidRDefault="007E5350" w:rsidP="007E5350">
      <w:pPr>
        <w:widowControl/>
        <w:spacing w:before="240" w:after="240" w:line="240" w:lineRule="auto"/>
        <w:jc w:val="center"/>
        <w:rPr>
          <w:sz w:val="24"/>
          <w:szCs w:val="24"/>
        </w:rPr>
      </w:pPr>
      <w:r w:rsidRPr="007E5350">
        <w:rPr>
          <w:b/>
          <w:bCs/>
          <w:color w:val="1F1F1F"/>
          <w:sz w:val="22"/>
          <w:szCs w:val="22"/>
          <w:shd w:val="clear" w:color="auto" w:fill="FFFFFF"/>
        </w:rPr>
        <w:t>Manage Orders</w:t>
      </w:r>
    </w:p>
    <w:p w14:paraId="67F3BEE5" w14:textId="77777777" w:rsidR="007E5350" w:rsidRPr="007E5350" w:rsidRDefault="007E5350" w:rsidP="007E5350">
      <w:pPr>
        <w:widowControl/>
        <w:spacing w:line="240" w:lineRule="auto"/>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19"/>
        <w:gridCol w:w="7225"/>
      </w:tblGrid>
      <w:tr w:rsidR="007E5350" w:rsidRPr="007E5350" w14:paraId="76AA9002" w14:textId="77777777" w:rsidTr="000B7FFD">
        <w:trPr>
          <w:trHeight w:val="48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CEF4710" w14:textId="77777777" w:rsidR="007E5350" w:rsidRPr="007E5350" w:rsidRDefault="007E5350" w:rsidP="007E5350">
            <w:pPr>
              <w:widowControl/>
              <w:spacing w:line="240" w:lineRule="auto"/>
              <w:rPr>
                <w:sz w:val="24"/>
                <w:szCs w:val="24"/>
              </w:rPr>
            </w:pPr>
            <w:r w:rsidRPr="007E5350">
              <w:rPr>
                <w:color w:val="000000"/>
                <w:sz w:val="22"/>
                <w:szCs w:val="22"/>
              </w:rPr>
              <w:t>Use case name</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285EB8E" w14:textId="77777777" w:rsidR="007E5350" w:rsidRPr="007E5350" w:rsidRDefault="007E5350" w:rsidP="00283E17">
            <w:pPr>
              <w:widowControl/>
              <w:spacing w:line="240" w:lineRule="auto"/>
              <w:ind w:left="48" w:right="180"/>
              <w:rPr>
                <w:sz w:val="24"/>
                <w:szCs w:val="24"/>
              </w:rPr>
            </w:pPr>
            <w:r w:rsidRPr="007E5350">
              <w:rPr>
                <w:color w:val="000000"/>
                <w:sz w:val="22"/>
                <w:szCs w:val="22"/>
              </w:rPr>
              <w:t>Manage Orders</w:t>
            </w:r>
          </w:p>
        </w:tc>
      </w:tr>
      <w:tr w:rsidR="007E5350" w:rsidRPr="007E5350" w14:paraId="7FB4CFA4" w14:textId="77777777" w:rsidTr="000B7FFD">
        <w:trPr>
          <w:trHeight w:val="48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8638C60" w14:textId="77777777" w:rsidR="007E5350" w:rsidRPr="007E5350" w:rsidRDefault="007E5350" w:rsidP="007E5350">
            <w:pPr>
              <w:widowControl/>
              <w:spacing w:line="240" w:lineRule="auto"/>
              <w:rPr>
                <w:sz w:val="24"/>
                <w:szCs w:val="24"/>
              </w:rPr>
            </w:pPr>
            <w:r w:rsidRPr="007E5350">
              <w:rPr>
                <w:color w:val="000000"/>
                <w:sz w:val="22"/>
                <w:szCs w:val="22"/>
              </w:rPr>
              <w:t>Scenario</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E0CE4DC" w14:textId="77777777" w:rsidR="007E5350" w:rsidRPr="007E5350" w:rsidRDefault="007E5350" w:rsidP="00283E17">
            <w:pPr>
              <w:widowControl/>
              <w:spacing w:line="240" w:lineRule="auto"/>
              <w:ind w:left="48" w:right="180"/>
              <w:rPr>
                <w:sz w:val="24"/>
                <w:szCs w:val="24"/>
              </w:rPr>
            </w:pPr>
            <w:r w:rsidRPr="007E5350">
              <w:rPr>
                <w:color w:val="000000"/>
                <w:sz w:val="22"/>
                <w:szCs w:val="22"/>
              </w:rPr>
              <w:t>Processing view orders activities by WishWave user</w:t>
            </w:r>
          </w:p>
        </w:tc>
      </w:tr>
      <w:tr w:rsidR="007E5350" w:rsidRPr="007E5350" w14:paraId="010F3A01" w14:textId="77777777" w:rsidTr="000B7FFD">
        <w:trPr>
          <w:trHeight w:val="1979"/>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8ED35E" w14:textId="77777777" w:rsidR="007E5350" w:rsidRPr="007E5350" w:rsidRDefault="007E5350" w:rsidP="007E5350">
            <w:pPr>
              <w:widowControl/>
              <w:spacing w:line="240" w:lineRule="auto"/>
              <w:rPr>
                <w:sz w:val="24"/>
                <w:szCs w:val="24"/>
              </w:rPr>
            </w:pPr>
            <w:r w:rsidRPr="007E5350">
              <w:rPr>
                <w:color w:val="000000"/>
                <w:sz w:val="22"/>
                <w:szCs w:val="22"/>
              </w:rPr>
              <w:t>Triggering event</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04FA2AD" w14:textId="77777777" w:rsidR="007E5350" w:rsidRPr="007E5350" w:rsidRDefault="007E5350" w:rsidP="00283E17">
            <w:pPr>
              <w:widowControl/>
              <w:spacing w:line="240" w:lineRule="auto"/>
              <w:ind w:left="48" w:right="180"/>
              <w:rPr>
                <w:sz w:val="24"/>
                <w:szCs w:val="24"/>
              </w:rPr>
            </w:pPr>
            <w:r w:rsidRPr="007E5350">
              <w:rPr>
                <w:color w:val="000000"/>
                <w:sz w:val="22"/>
                <w:szCs w:val="22"/>
              </w:rPr>
              <w:t>Loading page Main orders</w:t>
            </w:r>
          </w:p>
          <w:p w14:paraId="4A20A568" w14:textId="77777777" w:rsidR="007E5350" w:rsidRPr="007E5350" w:rsidRDefault="007E5350" w:rsidP="00283E17">
            <w:pPr>
              <w:widowControl/>
              <w:spacing w:line="240" w:lineRule="auto"/>
              <w:ind w:left="48" w:right="180"/>
              <w:rPr>
                <w:sz w:val="24"/>
                <w:szCs w:val="24"/>
              </w:rPr>
            </w:pPr>
            <w:r w:rsidRPr="007E5350">
              <w:rPr>
                <w:color w:val="000000"/>
                <w:sz w:val="22"/>
                <w:szCs w:val="22"/>
              </w:rPr>
              <w:t>User view main oders</w:t>
            </w:r>
          </w:p>
          <w:p w14:paraId="61766976" w14:textId="77777777" w:rsidR="007E5350" w:rsidRPr="007E5350" w:rsidRDefault="007E5350" w:rsidP="00283E17">
            <w:pPr>
              <w:widowControl/>
              <w:spacing w:line="240" w:lineRule="auto"/>
              <w:ind w:left="48" w:right="180"/>
              <w:rPr>
                <w:sz w:val="24"/>
                <w:szCs w:val="24"/>
              </w:rPr>
            </w:pPr>
            <w:r w:rsidRPr="007E5350">
              <w:rPr>
                <w:color w:val="000000"/>
                <w:sz w:val="22"/>
                <w:szCs w:val="22"/>
              </w:rPr>
              <w:t>User click on “To Pay” button to see  pending payment orders</w:t>
            </w:r>
          </w:p>
          <w:p w14:paraId="16B8B62D" w14:textId="77777777" w:rsidR="007E5350" w:rsidRPr="007E5350" w:rsidRDefault="007E5350" w:rsidP="00283E17">
            <w:pPr>
              <w:widowControl/>
              <w:spacing w:line="240" w:lineRule="auto"/>
              <w:ind w:left="48" w:right="180"/>
              <w:rPr>
                <w:sz w:val="24"/>
                <w:szCs w:val="24"/>
              </w:rPr>
            </w:pPr>
            <w:r w:rsidRPr="007E5350">
              <w:rPr>
                <w:color w:val="000000"/>
                <w:sz w:val="22"/>
                <w:szCs w:val="22"/>
              </w:rPr>
              <w:t>User click on “To Ship” button to see shipping orders</w:t>
            </w:r>
          </w:p>
          <w:p w14:paraId="47319BD0" w14:textId="77777777" w:rsidR="007E5350" w:rsidRPr="007E5350" w:rsidRDefault="007E5350" w:rsidP="00283E17">
            <w:pPr>
              <w:widowControl/>
              <w:spacing w:line="240" w:lineRule="auto"/>
              <w:ind w:left="48" w:right="180"/>
              <w:rPr>
                <w:sz w:val="24"/>
                <w:szCs w:val="24"/>
              </w:rPr>
            </w:pPr>
            <w:r w:rsidRPr="007E5350">
              <w:rPr>
                <w:color w:val="000000"/>
                <w:sz w:val="22"/>
                <w:szCs w:val="22"/>
              </w:rPr>
              <w:t>User click on “To Receive” button to see receive orders</w:t>
            </w:r>
          </w:p>
          <w:p w14:paraId="55334EA2" w14:textId="77777777" w:rsidR="007E5350" w:rsidRPr="007E5350" w:rsidRDefault="007E5350" w:rsidP="00283E17">
            <w:pPr>
              <w:widowControl/>
              <w:spacing w:line="240" w:lineRule="auto"/>
              <w:ind w:left="48" w:right="180"/>
              <w:rPr>
                <w:sz w:val="24"/>
                <w:szCs w:val="24"/>
              </w:rPr>
            </w:pPr>
            <w:r w:rsidRPr="007E5350">
              <w:rPr>
                <w:color w:val="000000"/>
                <w:sz w:val="22"/>
                <w:szCs w:val="22"/>
              </w:rPr>
              <w:t>User click on “Completed” button to see completed orders</w:t>
            </w:r>
          </w:p>
          <w:p w14:paraId="2C5C6F0D" w14:textId="77777777" w:rsidR="007E5350" w:rsidRPr="007E5350" w:rsidRDefault="007E5350" w:rsidP="00283E17">
            <w:pPr>
              <w:widowControl/>
              <w:spacing w:line="240" w:lineRule="auto"/>
              <w:ind w:left="48" w:right="180"/>
              <w:rPr>
                <w:sz w:val="24"/>
                <w:szCs w:val="24"/>
              </w:rPr>
            </w:pPr>
            <w:r w:rsidRPr="007E5350">
              <w:rPr>
                <w:color w:val="000000"/>
                <w:sz w:val="22"/>
                <w:szCs w:val="22"/>
              </w:rPr>
              <w:t>User click on “Cancelled” button to see cancelled  orders</w:t>
            </w:r>
          </w:p>
          <w:p w14:paraId="711D0329" w14:textId="77777777" w:rsidR="007E5350" w:rsidRPr="007E5350" w:rsidRDefault="007E5350" w:rsidP="00283E17">
            <w:pPr>
              <w:widowControl/>
              <w:spacing w:line="240" w:lineRule="auto"/>
              <w:ind w:left="48" w:right="180"/>
              <w:rPr>
                <w:sz w:val="24"/>
                <w:szCs w:val="24"/>
              </w:rPr>
            </w:pPr>
            <w:r w:rsidRPr="007E5350">
              <w:rPr>
                <w:color w:val="000000"/>
                <w:sz w:val="22"/>
                <w:szCs w:val="22"/>
              </w:rPr>
              <w:t>User click on “Return Refund” button to see return refund orders</w:t>
            </w:r>
          </w:p>
        </w:tc>
      </w:tr>
      <w:tr w:rsidR="007E5350" w:rsidRPr="007E5350" w14:paraId="08F59FC5" w14:textId="77777777" w:rsidTr="000B7FFD">
        <w:trPr>
          <w:trHeight w:val="607"/>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030E073" w14:textId="77777777" w:rsidR="007E5350" w:rsidRPr="007E5350" w:rsidRDefault="007E5350" w:rsidP="007E5350">
            <w:pPr>
              <w:widowControl/>
              <w:spacing w:line="240" w:lineRule="auto"/>
              <w:rPr>
                <w:sz w:val="24"/>
                <w:szCs w:val="24"/>
              </w:rPr>
            </w:pPr>
            <w:r w:rsidRPr="007E5350">
              <w:rPr>
                <w:color w:val="000000"/>
                <w:sz w:val="22"/>
                <w:szCs w:val="22"/>
              </w:rPr>
              <w:t>Brief description</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E1F7C70" w14:textId="77777777" w:rsidR="007E5350" w:rsidRPr="007E5350" w:rsidRDefault="007E5350" w:rsidP="00283E17">
            <w:pPr>
              <w:widowControl/>
              <w:spacing w:line="240" w:lineRule="auto"/>
              <w:ind w:left="48" w:right="180"/>
              <w:rPr>
                <w:sz w:val="24"/>
                <w:szCs w:val="24"/>
              </w:rPr>
            </w:pPr>
            <w:r w:rsidRPr="007E5350">
              <w:rPr>
                <w:color w:val="000000"/>
                <w:sz w:val="22"/>
                <w:szCs w:val="22"/>
              </w:rPr>
              <w:t>The use case allow user view orders on the system</w:t>
            </w:r>
          </w:p>
        </w:tc>
      </w:tr>
      <w:tr w:rsidR="007E5350" w:rsidRPr="007E5350" w14:paraId="16DE644B" w14:textId="77777777" w:rsidTr="000B7FFD">
        <w:trPr>
          <w:trHeight w:val="335"/>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1FEFC31" w14:textId="77777777" w:rsidR="007E5350" w:rsidRPr="007E5350" w:rsidRDefault="007E5350" w:rsidP="007E5350">
            <w:pPr>
              <w:widowControl/>
              <w:spacing w:line="240" w:lineRule="auto"/>
              <w:rPr>
                <w:sz w:val="24"/>
                <w:szCs w:val="24"/>
              </w:rPr>
            </w:pPr>
            <w:r w:rsidRPr="007E5350">
              <w:rPr>
                <w:color w:val="000000"/>
                <w:sz w:val="22"/>
                <w:szCs w:val="22"/>
              </w:rPr>
              <w:lastRenderedPageBreak/>
              <w:t>Actor</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E1DC369" w14:textId="77777777" w:rsidR="007E5350" w:rsidRPr="007E5350" w:rsidRDefault="007E5350" w:rsidP="00283E17">
            <w:pPr>
              <w:widowControl/>
              <w:spacing w:line="240" w:lineRule="auto"/>
              <w:ind w:left="48" w:right="180"/>
              <w:rPr>
                <w:sz w:val="24"/>
                <w:szCs w:val="24"/>
              </w:rPr>
            </w:pPr>
            <w:r w:rsidRPr="007E5350">
              <w:rPr>
                <w:color w:val="000000"/>
                <w:sz w:val="22"/>
                <w:szCs w:val="22"/>
              </w:rPr>
              <w:t>User</w:t>
            </w:r>
          </w:p>
        </w:tc>
      </w:tr>
      <w:tr w:rsidR="007E5350" w:rsidRPr="007E5350" w14:paraId="0665F581" w14:textId="77777777" w:rsidTr="000B7FFD">
        <w:trPr>
          <w:trHeight w:val="499"/>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CBA6038" w14:textId="77777777" w:rsidR="007E5350" w:rsidRPr="007E5350" w:rsidRDefault="007E5350" w:rsidP="007E5350">
            <w:pPr>
              <w:widowControl/>
              <w:spacing w:line="240" w:lineRule="auto"/>
              <w:rPr>
                <w:sz w:val="24"/>
                <w:szCs w:val="24"/>
              </w:rPr>
            </w:pPr>
            <w:r w:rsidRPr="007E5350">
              <w:rPr>
                <w:color w:val="000000"/>
                <w:sz w:val="22"/>
                <w:szCs w:val="22"/>
              </w:rPr>
              <w:t>Relate use cases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50A2F6B" w14:textId="77777777" w:rsidR="007E5350" w:rsidRPr="007E5350" w:rsidRDefault="007E5350" w:rsidP="00283E17">
            <w:pPr>
              <w:widowControl/>
              <w:spacing w:line="240" w:lineRule="auto"/>
              <w:ind w:left="48" w:right="180"/>
              <w:rPr>
                <w:sz w:val="24"/>
                <w:szCs w:val="24"/>
              </w:rPr>
            </w:pPr>
            <w:r w:rsidRPr="007E5350">
              <w:rPr>
                <w:color w:val="000000"/>
                <w:sz w:val="22"/>
                <w:szCs w:val="22"/>
              </w:rPr>
              <w:t>Login</w:t>
            </w:r>
          </w:p>
          <w:p w14:paraId="32C9E514" w14:textId="77777777" w:rsidR="007E5350" w:rsidRPr="007E5350" w:rsidRDefault="007E5350" w:rsidP="00283E17">
            <w:pPr>
              <w:widowControl/>
              <w:spacing w:line="240" w:lineRule="auto"/>
              <w:ind w:left="48" w:right="180"/>
              <w:rPr>
                <w:sz w:val="24"/>
                <w:szCs w:val="24"/>
              </w:rPr>
            </w:pPr>
            <w:r w:rsidRPr="007E5350">
              <w:rPr>
                <w:color w:val="000000"/>
                <w:sz w:val="22"/>
                <w:szCs w:val="22"/>
              </w:rPr>
              <w:t>Chat Connect</w:t>
            </w:r>
          </w:p>
        </w:tc>
      </w:tr>
      <w:tr w:rsidR="007E5350" w:rsidRPr="007E5350" w14:paraId="3B575E5E" w14:textId="77777777" w:rsidTr="000B7FFD">
        <w:trPr>
          <w:trHeight w:val="34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088030C" w14:textId="77777777" w:rsidR="007E5350" w:rsidRPr="007E5350" w:rsidRDefault="007E5350" w:rsidP="007E5350">
            <w:pPr>
              <w:widowControl/>
              <w:spacing w:line="240" w:lineRule="auto"/>
              <w:rPr>
                <w:sz w:val="24"/>
                <w:szCs w:val="24"/>
              </w:rPr>
            </w:pPr>
            <w:r w:rsidRPr="007E5350">
              <w:rPr>
                <w:color w:val="000000"/>
                <w:sz w:val="22"/>
                <w:szCs w:val="22"/>
              </w:rPr>
              <w:t>Preconditions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CE9AB24" w14:textId="77777777" w:rsidR="007E5350" w:rsidRPr="007E5350" w:rsidRDefault="007E5350" w:rsidP="00283E17">
            <w:pPr>
              <w:widowControl/>
              <w:spacing w:line="240" w:lineRule="auto"/>
              <w:ind w:left="48" w:right="180"/>
              <w:rPr>
                <w:sz w:val="24"/>
                <w:szCs w:val="24"/>
              </w:rPr>
            </w:pPr>
            <w:r w:rsidRPr="007E5350">
              <w:rPr>
                <w:color w:val="000000"/>
                <w:sz w:val="22"/>
                <w:szCs w:val="22"/>
              </w:rPr>
              <w:t>Available account</w:t>
            </w:r>
          </w:p>
        </w:tc>
      </w:tr>
      <w:tr w:rsidR="007E5350" w:rsidRPr="007E5350" w14:paraId="40BC8A68" w14:textId="77777777" w:rsidTr="000B7FFD">
        <w:trPr>
          <w:trHeight w:val="102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1CC1145" w14:textId="77777777" w:rsidR="007E5350" w:rsidRPr="007E5350" w:rsidRDefault="007E5350" w:rsidP="007E5350">
            <w:pPr>
              <w:widowControl/>
              <w:spacing w:line="240" w:lineRule="auto"/>
              <w:rPr>
                <w:sz w:val="24"/>
                <w:szCs w:val="24"/>
              </w:rPr>
            </w:pPr>
            <w:r w:rsidRPr="007E5350">
              <w:rPr>
                <w:color w:val="000000"/>
                <w:sz w:val="22"/>
                <w:szCs w:val="22"/>
              </w:rPr>
              <w:t>Post 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CBF44BB" w14:textId="77777777" w:rsidR="007E5350" w:rsidRPr="007E5350" w:rsidRDefault="007E5350" w:rsidP="00283E17">
            <w:pPr>
              <w:widowControl/>
              <w:spacing w:line="240" w:lineRule="auto"/>
              <w:ind w:left="48" w:right="180"/>
              <w:rPr>
                <w:sz w:val="24"/>
                <w:szCs w:val="24"/>
              </w:rPr>
            </w:pPr>
            <w:r w:rsidRPr="007E5350">
              <w:rPr>
                <w:color w:val="000000"/>
                <w:sz w:val="22"/>
                <w:szCs w:val="22"/>
              </w:rPr>
              <w:t>User have at least one valid account to login and then user can view orders</w:t>
            </w:r>
          </w:p>
        </w:tc>
      </w:tr>
      <w:tr w:rsidR="00BB6E03" w:rsidRPr="007E5350" w14:paraId="69D512A3" w14:textId="77777777" w:rsidTr="000B7FFD">
        <w:trPr>
          <w:trHeight w:val="102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F88709" w14:textId="72F0BAAC" w:rsidR="00BB6E03" w:rsidRPr="007E5350" w:rsidRDefault="00BB6E03" w:rsidP="00BB6E03">
            <w:pPr>
              <w:widowControl/>
              <w:spacing w:line="240" w:lineRule="auto"/>
              <w:rPr>
                <w:color w:val="000000"/>
                <w:sz w:val="22"/>
                <w:szCs w:val="22"/>
              </w:rPr>
            </w:pPr>
            <w:r w:rsidRPr="007E5350">
              <w:rPr>
                <w:color w:val="000000"/>
                <w:sz w:val="22"/>
                <w:szCs w:val="22"/>
              </w:rPr>
              <w:t>Flow of events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363D91"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The user begins managing orders by loading the </w:t>
            </w:r>
            <w:r w:rsidRPr="007E5350">
              <w:rPr>
                <w:b/>
                <w:bCs/>
                <w:color w:val="000000"/>
                <w:sz w:val="22"/>
                <w:szCs w:val="22"/>
              </w:rPr>
              <w:t>MainOrders</w:t>
            </w:r>
            <w:r w:rsidRPr="007E5350">
              <w:rPr>
                <w:color w:val="000000"/>
                <w:sz w:val="22"/>
                <w:szCs w:val="22"/>
              </w:rPr>
              <w:t xml:space="preserve"> page. The system retrieves data for all orders from the </w:t>
            </w:r>
            <w:r w:rsidRPr="007E5350">
              <w:rPr>
                <w:b/>
                <w:bCs/>
                <w:color w:val="000000"/>
                <w:sz w:val="22"/>
                <w:szCs w:val="22"/>
              </w:rPr>
              <w:t>OrdersManager</w:t>
            </w:r>
            <w:r w:rsidRPr="007E5350">
              <w:rPr>
                <w:color w:val="000000"/>
                <w:sz w:val="22"/>
                <w:szCs w:val="22"/>
              </w:rPr>
              <w:t xml:space="preserve">, and the orders are then displayed on the </w:t>
            </w:r>
            <w:r w:rsidRPr="007E5350">
              <w:rPr>
                <w:b/>
                <w:bCs/>
                <w:color w:val="000000"/>
                <w:sz w:val="22"/>
                <w:szCs w:val="22"/>
              </w:rPr>
              <w:t>MainOrders</w:t>
            </w:r>
            <w:r w:rsidRPr="007E5350">
              <w:rPr>
                <w:color w:val="000000"/>
                <w:sz w:val="22"/>
                <w:szCs w:val="22"/>
              </w:rPr>
              <w:t xml:space="preserve"> interface. Here, the user can view all orders or choose the search option in the search bar. The user enters an </w:t>
            </w:r>
            <w:r w:rsidRPr="007E5350">
              <w:rPr>
                <w:b/>
                <w:bCs/>
                <w:color w:val="000000"/>
                <w:sz w:val="22"/>
                <w:szCs w:val="22"/>
              </w:rPr>
              <w:t>OrderID</w:t>
            </w:r>
            <w:r w:rsidRPr="007E5350">
              <w:rPr>
                <w:color w:val="000000"/>
                <w:sz w:val="22"/>
                <w:szCs w:val="22"/>
              </w:rPr>
              <w:t xml:space="preserve"> to look up specific orders, and the results are displayed on the </w:t>
            </w:r>
            <w:r w:rsidRPr="007E5350">
              <w:rPr>
                <w:b/>
                <w:bCs/>
                <w:color w:val="000000"/>
                <w:sz w:val="22"/>
                <w:szCs w:val="22"/>
              </w:rPr>
              <w:t>MainOrders</w:t>
            </w:r>
            <w:r w:rsidRPr="007E5350">
              <w:rPr>
                <w:color w:val="000000"/>
                <w:sz w:val="22"/>
                <w:szCs w:val="22"/>
              </w:rPr>
              <w:t xml:space="preserve"> screen.The </w:t>
            </w:r>
            <w:r w:rsidRPr="007E5350">
              <w:rPr>
                <w:b/>
                <w:bCs/>
                <w:color w:val="000000"/>
                <w:sz w:val="22"/>
                <w:szCs w:val="22"/>
              </w:rPr>
              <w:t>MainOrders</w:t>
            </w:r>
            <w:r w:rsidRPr="007E5350">
              <w:rPr>
                <w:color w:val="000000"/>
                <w:sz w:val="22"/>
                <w:szCs w:val="22"/>
              </w:rPr>
              <w:t xml:space="preserve"> interface includes a navigation bar, where users can click on navigation items to view order statuses such as </w:t>
            </w:r>
            <w:r w:rsidRPr="007E5350">
              <w:rPr>
                <w:b/>
                <w:bCs/>
                <w:color w:val="000000"/>
                <w:sz w:val="22"/>
                <w:szCs w:val="22"/>
              </w:rPr>
              <w:t>All</w:t>
            </w:r>
            <w:r w:rsidRPr="007E5350">
              <w:rPr>
                <w:color w:val="000000"/>
                <w:sz w:val="22"/>
                <w:szCs w:val="22"/>
              </w:rPr>
              <w:t xml:space="preserve">, </w:t>
            </w:r>
            <w:r w:rsidRPr="007E5350">
              <w:rPr>
                <w:b/>
                <w:bCs/>
                <w:color w:val="000000"/>
                <w:sz w:val="22"/>
                <w:szCs w:val="22"/>
              </w:rPr>
              <w:t>To Pay</w:t>
            </w:r>
            <w:r w:rsidRPr="007E5350">
              <w:rPr>
                <w:color w:val="000000"/>
                <w:sz w:val="22"/>
                <w:szCs w:val="22"/>
              </w:rPr>
              <w:t xml:space="preserve">, </w:t>
            </w:r>
            <w:r w:rsidRPr="007E5350">
              <w:rPr>
                <w:b/>
                <w:bCs/>
                <w:color w:val="000000"/>
                <w:sz w:val="22"/>
                <w:szCs w:val="22"/>
              </w:rPr>
              <w:t>To Ship</w:t>
            </w:r>
            <w:r w:rsidRPr="007E5350">
              <w:rPr>
                <w:color w:val="000000"/>
                <w:sz w:val="22"/>
                <w:szCs w:val="22"/>
              </w:rPr>
              <w:t xml:space="preserve">, </w:t>
            </w:r>
            <w:r w:rsidRPr="007E5350">
              <w:rPr>
                <w:b/>
                <w:bCs/>
                <w:color w:val="000000"/>
                <w:sz w:val="22"/>
                <w:szCs w:val="22"/>
              </w:rPr>
              <w:t>To Receive</w:t>
            </w:r>
            <w:r w:rsidRPr="007E5350">
              <w:rPr>
                <w:color w:val="000000"/>
                <w:sz w:val="22"/>
                <w:szCs w:val="22"/>
              </w:rPr>
              <w:t xml:space="preserve">, </w:t>
            </w:r>
            <w:r w:rsidRPr="007E5350">
              <w:rPr>
                <w:b/>
                <w:bCs/>
                <w:color w:val="000000"/>
                <w:sz w:val="22"/>
                <w:szCs w:val="22"/>
              </w:rPr>
              <w:t>Completed</w:t>
            </w:r>
            <w:r w:rsidRPr="007E5350">
              <w:rPr>
                <w:color w:val="000000"/>
                <w:sz w:val="22"/>
                <w:szCs w:val="22"/>
              </w:rPr>
              <w:t xml:space="preserve">, </w:t>
            </w:r>
            <w:r w:rsidRPr="007E5350">
              <w:rPr>
                <w:b/>
                <w:bCs/>
                <w:color w:val="000000"/>
                <w:sz w:val="22"/>
                <w:szCs w:val="22"/>
              </w:rPr>
              <w:t>Cancelled</w:t>
            </w:r>
            <w:r w:rsidRPr="007E5350">
              <w:rPr>
                <w:color w:val="000000"/>
                <w:sz w:val="22"/>
                <w:szCs w:val="22"/>
              </w:rPr>
              <w:t xml:space="preserve">, and </w:t>
            </w:r>
            <w:r w:rsidRPr="007E5350">
              <w:rPr>
                <w:b/>
                <w:bCs/>
                <w:color w:val="000000"/>
                <w:sz w:val="22"/>
                <w:szCs w:val="22"/>
              </w:rPr>
              <w:t>Return Refund</w:t>
            </w:r>
            <w:r w:rsidRPr="007E5350">
              <w:rPr>
                <w:color w:val="000000"/>
                <w:sz w:val="22"/>
                <w:szCs w:val="22"/>
              </w:rPr>
              <w:t>.</w:t>
            </w:r>
          </w:p>
          <w:p w14:paraId="73E4987F"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If the user wishes to view orders waiting for payment, they click </w:t>
            </w:r>
            <w:r w:rsidRPr="007E5350">
              <w:rPr>
                <w:b/>
                <w:bCs/>
                <w:color w:val="000000"/>
                <w:sz w:val="22"/>
                <w:szCs w:val="22"/>
              </w:rPr>
              <w:t>"To Pay"</w:t>
            </w:r>
            <w:r w:rsidRPr="007E5350">
              <w:rPr>
                <w:color w:val="000000"/>
                <w:sz w:val="22"/>
                <w:szCs w:val="22"/>
              </w:rPr>
              <w:t xml:space="preserve"> on the navigation bar. This request is sent to the </w:t>
            </w:r>
            <w:r w:rsidRPr="007E5350">
              <w:rPr>
                <w:b/>
                <w:bCs/>
                <w:color w:val="000000"/>
                <w:sz w:val="22"/>
                <w:szCs w:val="22"/>
              </w:rPr>
              <w:t>OrdersManager</w:t>
            </w:r>
            <w:r w:rsidRPr="007E5350">
              <w:rPr>
                <w:color w:val="000000"/>
                <w:sz w:val="22"/>
                <w:szCs w:val="22"/>
              </w:rPr>
              <w:t xml:space="preserve"> to fetch payment-pending orders, which are then displayed in the </w:t>
            </w:r>
            <w:r w:rsidRPr="007E5350">
              <w:rPr>
                <w:b/>
                <w:bCs/>
                <w:color w:val="000000"/>
                <w:sz w:val="22"/>
                <w:szCs w:val="22"/>
              </w:rPr>
              <w:t>PaymentUI</w:t>
            </w:r>
            <w:r w:rsidRPr="007E5350">
              <w:rPr>
                <w:color w:val="000000"/>
                <w:sz w:val="22"/>
                <w:szCs w:val="22"/>
              </w:rPr>
              <w:t xml:space="preserve"> interface. Here, if the user selects the </w:t>
            </w:r>
            <w:r w:rsidRPr="007E5350">
              <w:rPr>
                <w:b/>
                <w:bCs/>
                <w:color w:val="000000"/>
                <w:sz w:val="22"/>
                <w:szCs w:val="22"/>
              </w:rPr>
              <w:t>"Cancel Order"</w:t>
            </w:r>
            <w:r w:rsidRPr="007E5350">
              <w:rPr>
                <w:color w:val="000000"/>
                <w:sz w:val="22"/>
                <w:szCs w:val="22"/>
              </w:rPr>
              <w:t xml:space="preserve"> option, a cancellation reason form is displayed. The user selects a reason, and the canceled order is subsequently shown on the </w:t>
            </w:r>
            <w:r w:rsidRPr="007E5350">
              <w:rPr>
                <w:b/>
                <w:bCs/>
                <w:color w:val="000000"/>
                <w:sz w:val="22"/>
                <w:szCs w:val="22"/>
              </w:rPr>
              <w:t>CancelledUI</w:t>
            </w:r>
            <w:r w:rsidRPr="007E5350">
              <w:rPr>
                <w:color w:val="000000"/>
                <w:sz w:val="22"/>
                <w:szCs w:val="22"/>
              </w:rPr>
              <w:t xml:space="preserve"> screen.</w:t>
            </w:r>
          </w:p>
          <w:p w14:paraId="23BB4284"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To access orders currently in shipping, the user clicks </w:t>
            </w:r>
            <w:r w:rsidRPr="007E5350">
              <w:rPr>
                <w:b/>
                <w:bCs/>
                <w:color w:val="000000"/>
                <w:sz w:val="22"/>
                <w:szCs w:val="22"/>
              </w:rPr>
              <w:t>"To Ship"</w:t>
            </w:r>
            <w:r w:rsidRPr="007E5350">
              <w:rPr>
                <w:color w:val="000000"/>
                <w:sz w:val="22"/>
                <w:szCs w:val="22"/>
              </w:rPr>
              <w:t xml:space="preserve"> on the navigation bar. A request is sent to the </w:t>
            </w:r>
            <w:r w:rsidRPr="007E5350">
              <w:rPr>
                <w:b/>
                <w:bCs/>
                <w:color w:val="000000"/>
                <w:sz w:val="22"/>
                <w:szCs w:val="22"/>
              </w:rPr>
              <w:t>OrdersManager</w:t>
            </w:r>
            <w:r w:rsidRPr="007E5350">
              <w:rPr>
                <w:color w:val="000000"/>
                <w:sz w:val="22"/>
                <w:szCs w:val="22"/>
              </w:rPr>
              <w:t xml:space="preserve"> to query the list of orders. If there are shipping orders, they are displayed on the </w:t>
            </w:r>
            <w:r w:rsidRPr="007E5350">
              <w:rPr>
                <w:b/>
                <w:bCs/>
                <w:color w:val="000000"/>
                <w:sz w:val="22"/>
                <w:szCs w:val="22"/>
              </w:rPr>
              <w:t>ShippingUI</w:t>
            </w:r>
            <w:r w:rsidRPr="007E5350">
              <w:rPr>
                <w:color w:val="000000"/>
                <w:sz w:val="22"/>
                <w:szCs w:val="22"/>
              </w:rPr>
              <w:t xml:space="preserve"> interface, where the user can tap the </w:t>
            </w:r>
            <w:r w:rsidRPr="007E5350">
              <w:rPr>
                <w:b/>
                <w:bCs/>
                <w:color w:val="000000"/>
                <w:sz w:val="22"/>
                <w:szCs w:val="22"/>
              </w:rPr>
              <w:t>"Contact Seller"</w:t>
            </w:r>
            <w:r w:rsidRPr="007E5350">
              <w:rPr>
                <w:color w:val="000000"/>
                <w:sz w:val="22"/>
                <w:szCs w:val="22"/>
              </w:rPr>
              <w:t xml:space="preserve"> button to reach the seller via the </w:t>
            </w:r>
            <w:r w:rsidRPr="007E5350">
              <w:rPr>
                <w:b/>
                <w:bCs/>
                <w:color w:val="000000"/>
                <w:sz w:val="22"/>
                <w:szCs w:val="22"/>
              </w:rPr>
              <w:t>ChatUI</w:t>
            </w:r>
            <w:r w:rsidRPr="007E5350">
              <w:rPr>
                <w:color w:val="000000"/>
                <w:sz w:val="22"/>
                <w:szCs w:val="22"/>
              </w:rPr>
              <w:t xml:space="preserve"> interface, as described in our </w:t>
            </w:r>
            <w:r w:rsidRPr="007E5350">
              <w:rPr>
                <w:b/>
                <w:bCs/>
                <w:color w:val="000000"/>
                <w:sz w:val="22"/>
                <w:szCs w:val="22"/>
              </w:rPr>
              <w:t>Chat Connect</w:t>
            </w:r>
            <w:r w:rsidRPr="007E5350">
              <w:rPr>
                <w:color w:val="000000"/>
                <w:sz w:val="22"/>
                <w:szCs w:val="22"/>
              </w:rPr>
              <w:t xml:space="preserve"> use case.</w:t>
            </w:r>
          </w:p>
          <w:p w14:paraId="61F37786"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If the user wants to view orders awaiting delivery to the recipient, they click </w:t>
            </w:r>
            <w:r w:rsidRPr="007E5350">
              <w:rPr>
                <w:b/>
                <w:bCs/>
                <w:color w:val="000000"/>
                <w:sz w:val="22"/>
                <w:szCs w:val="22"/>
              </w:rPr>
              <w:t>"To Receive"</w:t>
            </w:r>
            <w:r w:rsidRPr="007E5350">
              <w:rPr>
                <w:color w:val="000000"/>
                <w:sz w:val="22"/>
                <w:szCs w:val="22"/>
              </w:rPr>
              <w:t xml:space="preserve"> on the navigation bar. The system requests the list of such orders from the </w:t>
            </w:r>
            <w:r w:rsidRPr="007E5350">
              <w:rPr>
                <w:b/>
                <w:bCs/>
                <w:color w:val="000000"/>
                <w:sz w:val="22"/>
                <w:szCs w:val="22"/>
              </w:rPr>
              <w:t>OrdersManager</w:t>
            </w:r>
            <w:r w:rsidRPr="007E5350">
              <w:rPr>
                <w:color w:val="000000"/>
                <w:sz w:val="22"/>
                <w:szCs w:val="22"/>
              </w:rPr>
              <w:t xml:space="preserve">. These orders are displayed on the </w:t>
            </w:r>
            <w:r w:rsidRPr="007E5350">
              <w:rPr>
                <w:b/>
                <w:bCs/>
                <w:color w:val="000000"/>
                <w:sz w:val="22"/>
                <w:szCs w:val="22"/>
              </w:rPr>
              <w:t>ReceiveUI</w:t>
            </w:r>
            <w:r w:rsidRPr="007E5350">
              <w:rPr>
                <w:color w:val="000000"/>
                <w:sz w:val="22"/>
                <w:szCs w:val="22"/>
              </w:rPr>
              <w:t xml:space="preserve"> interface, where the user can select the </w:t>
            </w:r>
            <w:r w:rsidRPr="007E5350">
              <w:rPr>
                <w:b/>
                <w:bCs/>
                <w:color w:val="000000"/>
                <w:sz w:val="22"/>
                <w:szCs w:val="22"/>
              </w:rPr>
              <w:t>"Delivery"</w:t>
            </w:r>
            <w:r w:rsidRPr="007E5350">
              <w:rPr>
                <w:color w:val="000000"/>
                <w:sz w:val="22"/>
                <w:szCs w:val="22"/>
              </w:rPr>
              <w:t xml:space="preserve"> button to track the shipment. At this point, the </w:t>
            </w:r>
            <w:r w:rsidRPr="007E5350">
              <w:rPr>
                <w:b/>
                <w:bCs/>
                <w:color w:val="000000"/>
                <w:sz w:val="22"/>
                <w:szCs w:val="22"/>
              </w:rPr>
              <w:t>ReceiveUI</w:t>
            </w:r>
            <w:r w:rsidRPr="007E5350">
              <w:rPr>
                <w:color w:val="000000"/>
                <w:sz w:val="22"/>
                <w:szCs w:val="22"/>
              </w:rPr>
              <w:t xml:space="preserve"> interface shows the delivery route and estimated delivery time.</w:t>
            </w:r>
          </w:p>
          <w:p w14:paraId="543D4B03"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For completed orders (successfully finalized transactions), the user clicks </w:t>
            </w:r>
            <w:r w:rsidRPr="007E5350">
              <w:rPr>
                <w:b/>
                <w:bCs/>
                <w:color w:val="000000"/>
                <w:sz w:val="22"/>
                <w:szCs w:val="22"/>
              </w:rPr>
              <w:t>"Completed"</w:t>
            </w:r>
            <w:r w:rsidRPr="007E5350">
              <w:rPr>
                <w:color w:val="000000"/>
                <w:sz w:val="22"/>
                <w:szCs w:val="22"/>
              </w:rPr>
              <w:t xml:space="preserve"> on the navigation bar. Data for these orders is retrieved from the </w:t>
            </w:r>
            <w:r w:rsidRPr="007E5350">
              <w:rPr>
                <w:b/>
                <w:bCs/>
                <w:color w:val="000000"/>
                <w:sz w:val="22"/>
                <w:szCs w:val="22"/>
              </w:rPr>
              <w:t>OrdersManager</w:t>
            </w:r>
            <w:r w:rsidRPr="007E5350">
              <w:rPr>
                <w:color w:val="000000"/>
                <w:sz w:val="22"/>
                <w:szCs w:val="22"/>
              </w:rPr>
              <w:t xml:space="preserve">. If there are completed orders, they are displayed on the </w:t>
            </w:r>
            <w:r w:rsidRPr="007E5350">
              <w:rPr>
                <w:b/>
                <w:bCs/>
                <w:color w:val="000000"/>
                <w:sz w:val="22"/>
                <w:szCs w:val="22"/>
              </w:rPr>
              <w:lastRenderedPageBreak/>
              <w:t>CompletedUI</w:t>
            </w:r>
            <w:r w:rsidRPr="007E5350">
              <w:rPr>
                <w:color w:val="000000"/>
                <w:sz w:val="22"/>
                <w:szCs w:val="22"/>
              </w:rPr>
              <w:t xml:space="preserve"> interface, where the user can click the </w:t>
            </w:r>
            <w:r w:rsidRPr="007E5350">
              <w:rPr>
                <w:b/>
                <w:bCs/>
                <w:color w:val="000000"/>
                <w:sz w:val="22"/>
                <w:szCs w:val="22"/>
              </w:rPr>
              <w:t>"Rate"</w:t>
            </w:r>
            <w:r w:rsidRPr="007E5350">
              <w:rPr>
                <w:color w:val="000000"/>
                <w:sz w:val="22"/>
                <w:szCs w:val="22"/>
              </w:rPr>
              <w:t xml:space="preserve"> button to provide feedback on the completed order. A rating panel is displayed, allowing the user to rate their satisfaction on a scale from 1 to 5 stars.</w:t>
            </w:r>
          </w:p>
          <w:p w14:paraId="4E738B2E"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To view canceled orders, the user clicks</w:t>
            </w:r>
            <w:r w:rsidRPr="007E5350">
              <w:rPr>
                <w:b/>
                <w:bCs/>
                <w:color w:val="000000"/>
                <w:sz w:val="22"/>
                <w:szCs w:val="22"/>
              </w:rPr>
              <w:t xml:space="preserve"> "Cancelled" </w:t>
            </w:r>
            <w:r w:rsidRPr="007E5350">
              <w:rPr>
                <w:color w:val="000000"/>
                <w:sz w:val="22"/>
                <w:szCs w:val="22"/>
              </w:rPr>
              <w:t xml:space="preserve">on the navigation bar. The system retrieves data for canceled orders from the </w:t>
            </w:r>
            <w:r w:rsidRPr="007E5350">
              <w:rPr>
                <w:b/>
                <w:bCs/>
                <w:color w:val="000000"/>
                <w:sz w:val="22"/>
                <w:szCs w:val="22"/>
              </w:rPr>
              <w:t>OrdersManager</w:t>
            </w:r>
            <w:r w:rsidRPr="007E5350">
              <w:rPr>
                <w:color w:val="000000"/>
                <w:sz w:val="22"/>
                <w:szCs w:val="22"/>
              </w:rPr>
              <w:t xml:space="preserve"> and displays them on the </w:t>
            </w:r>
            <w:r w:rsidRPr="007E5350">
              <w:rPr>
                <w:b/>
                <w:bCs/>
                <w:color w:val="000000"/>
                <w:sz w:val="22"/>
                <w:szCs w:val="22"/>
              </w:rPr>
              <w:t>CancelledUI</w:t>
            </w:r>
            <w:r w:rsidRPr="007E5350">
              <w:rPr>
                <w:color w:val="000000"/>
                <w:sz w:val="22"/>
                <w:szCs w:val="22"/>
              </w:rPr>
              <w:t xml:space="preserve"> interface. Here, the user can review orders canceled during payment-pending status or revisit previously canceled orders.</w:t>
            </w:r>
          </w:p>
          <w:p w14:paraId="41AF3C6D"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If the user wants to view returned and refunded orders, they click </w:t>
            </w:r>
            <w:r w:rsidRPr="007E5350">
              <w:rPr>
                <w:b/>
                <w:bCs/>
                <w:color w:val="000000"/>
                <w:sz w:val="22"/>
                <w:szCs w:val="22"/>
              </w:rPr>
              <w:t>"Return Refund"</w:t>
            </w:r>
            <w:r w:rsidRPr="007E5350">
              <w:rPr>
                <w:color w:val="000000"/>
                <w:sz w:val="22"/>
                <w:szCs w:val="22"/>
              </w:rPr>
              <w:t xml:space="preserve">. A request is sent to the </w:t>
            </w:r>
            <w:r w:rsidRPr="007E5350">
              <w:rPr>
                <w:b/>
                <w:bCs/>
                <w:color w:val="000000"/>
                <w:sz w:val="22"/>
                <w:szCs w:val="22"/>
              </w:rPr>
              <w:t>OrdersManager</w:t>
            </w:r>
            <w:r w:rsidRPr="007E5350">
              <w:rPr>
                <w:color w:val="000000"/>
                <w:sz w:val="22"/>
                <w:szCs w:val="22"/>
              </w:rPr>
              <w:t xml:space="preserve"> to retrieve the data. The returned orders are displayed on the </w:t>
            </w:r>
            <w:r w:rsidRPr="007E5350">
              <w:rPr>
                <w:b/>
                <w:bCs/>
                <w:color w:val="000000"/>
                <w:sz w:val="22"/>
                <w:szCs w:val="22"/>
              </w:rPr>
              <w:t>ReturnUI</w:t>
            </w:r>
            <w:r w:rsidRPr="007E5350">
              <w:rPr>
                <w:color w:val="000000"/>
                <w:sz w:val="22"/>
                <w:szCs w:val="22"/>
              </w:rPr>
              <w:t xml:space="preserve"> interface, allowing the user to review their previously returned orders.</w:t>
            </w:r>
          </w:p>
          <w:p w14:paraId="61613903" w14:textId="77777777" w:rsidR="00BB6E03" w:rsidRPr="007E5350" w:rsidRDefault="00BB6E03" w:rsidP="00283E17">
            <w:pPr>
              <w:widowControl/>
              <w:spacing w:line="240" w:lineRule="auto"/>
              <w:ind w:left="48" w:right="180"/>
              <w:rPr>
                <w:color w:val="000000"/>
                <w:sz w:val="22"/>
                <w:szCs w:val="22"/>
              </w:rPr>
            </w:pPr>
          </w:p>
        </w:tc>
      </w:tr>
      <w:tr w:rsidR="00BB6E03" w:rsidRPr="007E5350" w14:paraId="12DF6F86" w14:textId="77777777" w:rsidTr="000B7FFD">
        <w:trPr>
          <w:trHeight w:val="715"/>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F38C4F" w14:textId="77777777" w:rsidR="00BB6E03" w:rsidRPr="007E5350" w:rsidRDefault="00BB6E03" w:rsidP="00BB6E03">
            <w:pPr>
              <w:widowControl/>
              <w:spacing w:before="240" w:after="240" w:line="240" w:lineRule="auto"/>
              <w:jc w:val="both"/>
              <w:rPr>
                <w:sz w:val="24"/>
                <w:szCs w:val="24"/>
              </w:rPr>
            </w:pPr>
            <w:r w:rsidRPr="007E5350">
              <w:rPr>
                <w:color w:val="000000"/>
                <w:sz w:val="22"/>
                <w:szCs w:val="22"/>
              </w:rPr>
              <w:lastRenderedPageBreak/>
              <w:t>Exception 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5A93A8"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None</w:t>
            </w:r>
          </w:p>
        </w:tc>
      </w:tr>
    </w:tbl>
    <w:p w14:paraId="57719A11" w14:textId="77777777" w:rsidR="00BB6E03" w:rsidRDefault="00BB6E03" w:rsidP="00BB6E03">
      <w:pPr>
        <w:widowControl/>
        <w:spacing w:before="240" w:after="240" w:line="240" w:lineRule="auto"/>
        <w:jc w:val="center"/>
        <w:rPr>
          <w:color w:val="000000"/>
          <w:sz w:val="22"/>
          <w:szCs w:val="22"/>
        </w:rPr>
      </w:pPr>
    </w:p>
    <w:p w14:paraId="13243CE1" w14:textId="0CDB62FF" w:rsidR="007E5350" w:rsidRPr="007E5350" w:rsidRDefault="007E5350" w:rsidP="00BB6E03">
      <w:pPr>
        <w:widowControl/>
        <w:spacing w:before="240" w:after="240" w:line="240" w:lineRule="auto"/>
        <w:jc w:val="center"/>
        <w:rPr>
          <w:sz w:val="24"/>
          <w:szCs w:val="24"/>
        </w:rPr>
      </w:pPr>
      <w:r w:rsidRPr="007E5350">
        <w:rPr>
          <w:b/>
          <w:bCs/>
          <w:color w:val="000000"/>
          <w:sz w:val="22"/>
          <w:szCs w:val="22"/>
        </w:rPr>
        <w:t>Manage Shop</w:t>
      </w:r>
    </w:p>
    <w:tbl>
      <w:tblPr>
        <w:tblW w:w="0" w:type="auto"/>
        <w:tblCellMar>
          <w:top w:w="15" w:type="dxa"/>
          <w:left w:w="15" w:type="dxa"/>
          <w:bottom w:w="15" w:type="dxa"/>
          <w:right w:w="15" w:type="dxa"/>
        </w:tblCellMar>
        <w:tblLook w:val="04A0" w:firstRow="1" w:lastRow="0" w:firstColumn="1" w:lastColumn="0" w:noHBand="0" w:noVBand="1"/>
      </w:tblPr>
      <w:tblGrid>
        <w:gridCol w:w="2119"/>
        <w:gridCol w:w="7225"/>
      </w:tblGrid>
      <w:tr w:rsidR="007E5350" w:rsidRPr="007E5350" w14:paraId="7304DE14" w14:textId="77777777" w:rsidTr="000B7FFD">
        <w:trPr>
          <w:trHeight w:val="28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03065" w14:textId="77777777" w:rsidR="007E5350" w:rsidRPr="007E5350" w:rsidRDefault="007E5350" w:rsidP="007E5350">
            <w:pPr>
              <w:widowControl/>
              <w:spacing w:before="240" w:after="240" w:line="240" w:lineRule="auto"/>
              <w:jc w:val="both"/>
              <w:rPr>
                <w:sz w:val="24"/>
                <w:szCs w:val="24"/>
              </w:rPr>
            </w:pPr>
            <w:r w:rsidRPr="007E5350">
              <w:rPr>
                <w:color w:val="1F1F1F"/>
                <w:sz w:val="22"/>
                <w:szCs w:val="22"/>
                <w:shd w:val="clear" w:color="auto" w:fill="FFFFFF"/>
              </w:rPr>
              <w:t>Use-case name</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D766B" w14:textId="77777777" w:rsidR="007E5350" w:rsidRPr="007E5350" w:rsidRDefault="007E5350" w:rsidP="00283E17">
            <w:pPr>
              <w:widowControl/>
              <w:spacing w:before="240" w:after="240" w:line="240" w:lineRule="auto"/>
              <w:ind w:left="48" w:right="179"/>
              <w:jc w:val="both"/>
              <w:rPr>
                <w:sz w:val="24"/>
                <w:szCs w:val="24"/>
              </w:rPr>
            </w:pPr>
            <w:r w:rsidRPr="007E5350">
              <w:rPr>
                <w:color w:val="1F1F1F"/>
                <w:sz w:val="22"/>
                <w:szCs w:val="22"/>
                <w:shd w:val="clear" w:color="auto" w:fill="FFFFFF"/>
              </w:rPr>
              <w:t>Manage Shop</w:t>
            </w:r>
          </w:p>
        </w:tc>
      </w:tr>
      <w:tr w:rsidR="007E5350" w:rsidRPr="007E5350" w14:paraId="36B5BE62" w14:textId="77777777" w:rsidTr="000B7FFD">
        <w:trPr>
          <w:trHeight w:val="1350"/>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C8A519"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t>Scenario</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725F10" w14:textId="77777777" w:rsidR="007E5350" w:rsidRPr="007E5350" w:rsidRDefault="007E5350" w:rsidP="00283E17">
            <w:pPr>
              <w:widowControl/>
              <w:spacing w:before="240" w:after="240" w:line="240" w:lineRule="auto"/>
              <w:ind w:left="48" w:right="179"/>
              <w:jc w:val="both"/>
              <w:rPr>
                <w:sz w:val="24"/>
                <w:szCs w:val="24"/>
              </w:rPr>
            </w:pPr>
            <w:r w:rsidRPr="007E5350">
              <w:rPr>
                <w:color w:val="1F1F1F"/>
                <w:sz w:val="22"/>
                <w:szCs w:val="22"/>
                <w:shd w:val="clear" w:color="auto" w:fill="FFFFFF"/>
              </w:rPr>
              <w:t>When customers have a demand to start their own business on WishWave, they start creating their shop on the platform. After entering required information, users begin the managing process.</w:t>
            </w:r>
          </w:p>
        </w:tc>
      </w:tr>
      <w:tr w:rsidR="007E5350" w:rsidRPr="007E5350" w14:paraId="42997614" w14:textId="77777777" w:rsidTr="000B7FFD">
        <w:trPr>
          <w:trHeight w:val="1114"/>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5579B5"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t>Triggering events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2B193A" w14:textId="77777777" w:rsidR="007E5350" w:rsidRPr="007E5350" w:rsidRDefault="007E5350" w:rsidP="00283E17">
            <w:pPr>
              <w:widowControl/>
              <w:shd w:val="clear" w:color="auto" w:fill="FFFFFF"/>
              <w:spacing w:before="60" w:line="240" w:lineRule="auto"/>
              <w:ind w:left="48" w:right="179" w:hanging="360"/>
              <w:jc w:val="both"/>
              <w:rPr>
                <w:sz w:val="24"/>
                <w:szCs w:val="24"/>
              </w:rPr>
            </w:pPr>
            <w:r w:rsidRPr="007E5350">
              <w:rPr>
                <w:color w:val="1F1F1F"/>
                <w:sz w:val="22"/>
                <w:szCs w:val="22"/>
              </w:rPr>
              <w:t xml:space="preserve">1.   </w:t>
            </w:r>
            <w:r w:rsidRPr="007E5350">
              <w:rPr>
                <w:color w:val="1F1F1F"/>
                <w:sz w:val="22"/>
                <w:szCs w:val="22"/>
              </w:rPr>
              <w:tab/>
              <w:t>The user selects the "Add Shop" button within the Shop Manager page when it is still empty.</w:t>
            </w:r>
          </w:p>
          <w:p w14:paraId="6F73A54D" w14:textId="77777777" w:rsidR="007E5350" w:rsidRPr="007E5350" w:rsidRDefault="007E5350" w:rsidP="00283E17">
            <w:pPr>
              <w:widowControl/>
              <w:shd w:val="clear" w:color="auto" w:fill="FFFFFF"/>
              <w:spacing w:line="240" w:lineRule="auto"/>
              <w:ind w:left="48" w:right="179" w:hanging="360"/>
              <w:jc w:val="both"/>
              <w:rPr>
                <w:sz w:val="24"/>
                <w:szCs w:val="24"/>
              </w:rPr>
            </w:pPr>
            <w:r w:rsidRPr="007E5350">
              <w:rPr>
                <w:color w:val="1F1F1F"/>
                <w:sz w:val="22"/>
                <w:szCs w:val="22"/>
              </w:rPr>
              <w:t xml:space="preserve">2.   </w:t>
            </w:r>
            <w:r w:rsidRPr="007E5350">
              <w:rPr>
                <w:color w:val="1F1F1F"/>
                <w:sz w:val="22"/>
                <w:szCs w:val="22"/>
              </w:rPr>
              <w:tab/>
              <w:t>The system detects the user's intent to create a shop and initiates the shop creating process.</w:t>
            </w:r>
          </w:p>
        </w:tc>
      </w:tr>
      <w:tr w:rsidR="007E5350" w:rsidRPr="007E5350" w14:paraId="3B7FE795" w14:textId="77777777" w:rsidTr="000B7FFD">
        <w:trPr>
          <w:trHeight w:val="55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53C7E4"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t>Brief description</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283B82" w14:textId="77777777" w:rsidR="007E5350" w:rsidRPr="007E5350" w:rsidRDefault="007E5350" w:rsidP="00283E17">
            <w:pPr>
              <w:widowControl/>
              <w:spacing w:before="240" w:after="240" w:line="240" w:lineRule="auto"/>
              <w:ind w:left="48" w:right="179"/>
              <w:jc w:val="both"/>
              <w:rPr>
                <w:sz w:val="24"/>
                <w:szCs w:val="24"/>
              </w:rPr>
            </w:pPr>
            <w:r w:rsidRPr="007E5350">
              <w:rPr>
                <w:color w:val="1F1F1F"/>
                <w:sz w:val="22"/>
                <w:szCs w:val="22"/>
                <w:shd w:val="clear" w:color="auto" w:fill="FFFFFF"/>
              </w:rPr>
              <w:t>The use case shows the user's steps of creating, editing and deleting a shop on the WishWave platform.</w:t>
            </w:r>
          </w:p>
        </w:tc>
      </w:tr>
      <w:tr w:rsidR="007E5350" w:rsidRPr="007E5350" w14:paraId="406F41EF" w14:textId="77777777" w:rsidTr="000B7FFD">
        <w:trPr>
          <w:trHeight w:val="28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E414A0"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t>Actors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7FB45" w14:textId="77777777" w:rsidR="007E5350" w:rsidRPr="007E5350" w:rsidRDefault="007E5350" w:rsidP="00283E17">
            <w:pPr>
              <w:widowControl/>
              <w:spacing w:before="240" w:after="240" w:line="240" w:lineRule="auto"/>
              <w:ind w:left="48" w:right="179"/>
              <w:jc w:val="both"/>
              <w:rPr>
                <w:sz w:val="24"/>
                <w:szCs w:val="24"/>
              </w:rPr>
            </w:pPr>
            <w:r w:rsidRPr="007E5350">
              <w:rPr>
                <w:color w:val="1F1F1F"/>
                <w:sz w:val="22"/>
                <w:szCs w:val="22"/>
                <w:shd w:val="clear" w:color="auto" w:fill="FFFFFF"/>
              </w:rPr>
              <w:t>Event attendee (Users)</w:t>
            </w:r>
          </w:p>
        </w:tc>
      </w:tr>
      <w:tr w:rsidR="007E5350" w:rsidRPr="007E5350" w14:paraId="46CD9436" w14:textId="77777777" w:rsidTr="000B7FFD">
        <w:trPr>
          <w:trHeight w:val="1071"/>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414CB0"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lastRenderedPageBreak/>
              <w:t>Preconditions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27ADC3" w14:textId="77777777" w:rsidR="007E5350" w:rsidRPr="007E5350" w:rsidRDefault="007E5350" w:rsidP="00283E17">
            <w:pPr>
              <w:widowControl/>
              <w:numPr>
                <w:ilvl w:val="0"/>
                <w:numId w:val="28"/>
              </w:numPr>
              <w:shd w:val="clear" w:color="auto" w:fill="FFFFFF"/>
              <w:spacing w:line="240" w:lineRule="auto"/>
              <w:ind w:left="48" w:right="179"/>
              <w:jc w:val="both"/>
              <w:textAlignment w:val="baseline"/>
              <w:rPr>
                <w:color w:val="000000"/>
                <w:sz w:val="22"/>
                <w:szCs w:val="22"/>
              </w:rPr>
            </w:pPr>
            <w:r w:rsidRPr="007E5350">
              <w:rPr>
                <w:color w:val="000000"/>
                <w:sz w:val="22"/>
                <w:szCs w:val="22"/>
              </w:rPr>
              <w:t>The user must be registered and logged into the WishWave platform.</w:t>
            </w:r>
          </w:p>
          <w:p w14:paraId="60420A06" w14:textId="77777777" w:rsidR="007E5350" w:rsidRPr="007E5350" w:rsidRDefault="007E5350" w:rsidP="00283E17">
            <w:pPr>
              <w:widowControl/>
              <w:numPr>
                <w:ilvl w:val="0"/>
                <w:numId w:val="28"/>
              </w:numPr>
              <w:shd w:val="clear" w:color="auto" w:fill="FFFFFF"/>
              <w:spacing w:line="240" w:lineRule="auto"/>
              <w:ind w:left="48" w:right="179"/>
              <w:jc w:val="both"/>
              <w:textAlignment w:val="baseline"/>
              <w:rPr>
                <w:color w:val="000000"/>
                <w:sz w:val="22"/>
                <w:szCs w:val="22"/>
              </w:rPr>
            </w:pPr>
            <w:r w:rsidRPr="007E5350">
              <w:rPr>
                <w:color w:val="000000"/>
                <w:sz w:val="22"/>
                <w:szCs w:val="22"/>
              </w:rPr>
              <w:t>The user has access to required details for each function (e.g., shop details for Add/Create).</w:t>
            </w:r>
          </w:p>
          <w:p w14:paraId="60876F81" w14:textId="77777777" w:rsidR="007E5350" w:rsidRPr="007E5350" w:rsidRDefault="007E5350" w:rsidP="00283E17">
            <w:pPr>
              <w:widowControl/>
              <w:numPr>
                <w:ilvl w:val="0"/>
                <w:numId w:val="28"/>
              </w:numPr>
              <w:shd w:val="clear" w:color="auto" w:fill="FFFFFF"/>
              <w:spacing w:line="240" w:lineRule="auto"/>
              <w:ind w:left="48" w:right="179"/>
              <w:jc w:val="both"/>
              <w:textAlignment w:val="baseline"/>
              <w:rPr>
                <w:color w:val="000000"/>
                <w:sz w:val="22"/>
                <w:szCs w:val="22"/>
              </w:rPr>
            </w:pPr>
            <w:r w:rsidRPr="007E5350">
              <w:rPr>
                <w:color w:val="000000"/>
                <w:sz w:val="22"/>
                <w:szCs w:val="22"/>
              </w:rPr>
              <w:t>The user has a compatible device for identity verification where necessary.</w:t>
            </w:r>
          </w:p>
        </w:tc>
      </w:tr>
      <w:tr w:rsidR="007E5350" w:rsidRPr="007E5350" w14:paraId="72FA6ACA" w14:textId="77777777" w:rsidTr="000B7FFD">
        <w:trPr>
          <w:trHeight w:val="810"/>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BBA81E"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t>Post conditions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2D7232" w14:textId="77777777" w:rsidR="007E5350" w:rsidRPr="007E5350" w:rsidRDefault="007E5350" w:rsidP="00283E17">
            <w:pPr>
              <w:widowControl/>
              <w:numPr>
                <w:ilvl w:val="0"/>
                <w:numId w:val="29"/>
              </w:numPr>
              <w:spacing w:line="240" w:lineRule="auto"/>
              <w:ind w:left="48" w:right="179"/>
              <w:textAlignment w:val="baseline"/>
              <w:rPr>
                <w:color w:val="000000"/>
                <w:sz w:val="22"/>
                <w:szCs w:val="22"/>
              </w:rPr>
            </w:pPr>
            <w:r w:rsidRPr="007E5350">
              <w:rPr>
                <w:color w:val="000000"/>
                <w:sz w:val="22"/>
                <w:szCs w:val="22"/>
              </w:rPr>
              <w:t>Shops are successfully added, created, edited, or deleted as per the user’s actions.</w:t>
            </w:r>
          </w:p>
          <w:p w14:paraId="4B82C633" w14:textId="77777777" w:rsidR="007E5350" w:rsidRPr="007E5350" w:rsidRDefault="007E5350" w:rsidP="00283E17">
            <w:pPr>
              <w:widowControl/>
              <w:numPr>
                <w:ilvl w:val="0"/>
                <w:numId w:val="29"/>
              </w:numPr>
              <w:spacing w:after="240" w:line="240" w:lineRule="auto"/>
              <w:ind w:left="48" w:right="179"/>
              <w:textAlignment w:val="baseline"/>
              <w:rPr>
                <w:color w:val="000000"/>
                <w:sz w:val="22"/>
                <w:szCs w:val="22"/>
              </w:rPr>
            </w:pPr>
            <w:r w:rsidRPr="007E5350">
              <w:rPr>
                <w:color w:val="000000"/>
                <w:sz w:val="22"/>
                <w:szCs w:val="22"/>
              </w:rPr>
              <w:t>All changes are saved and accessible within the user’s account for future reference.</w:t>
            </w:r>
          </w:p>
        </w:tc>
      </w:tr>
      <w:tr w:rsidR="007E5350" w:rsidRPr="007E5350" w14:paraId="6D0926A3" w14:textId="77777777" w:rsidTr="000B7FFD">
        <w:trPr>
          <w:trHeight w:val="2769"/>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DFC68A" w14:textId="77777777" w:rsidR="007E5350" w:rsidRPr="007E5350" w:rsidRDefault="007E5350" w:rsidP="00BB6E03">
            <w:pPr>
              <w:widowControl/>
              <w:spacing w:before="240" w:after="240" w:line="240" w:lineRule="auto"/>
              <w:rPr>
                <w:sz w:val="24"/>
                <w:szCs w:val="24"/>
              </w:rPr>
            </w:pPr>
            <w:r w:rsidRPr="007E5350">
              <w:rPr>
                <w:color w:val="000000"/>
                <w:sz w:val="22"/>
                <w:szCs w:val="22"/>
              </w:rPr>
              <w:t>Flow of events</w:t>
            </w:r>
          </w:p>
        </w:tc>
        <w:tc>
          <w:tcPr>
            <w:tcW w:w="7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D0590D" w14:textId="77777777" w:rsidR="007E5350" w:rsidRPr="007E5350" w:rsidRDefault="007E5350" w:rsidP="00283E17">
            <w:pPr>
              <w:widowControl/>
              <w:spacing w:before="240" w:after="240" w:line="240" w:lineRule="auto"/>
              <w:ind w:left="48" w:right="179"/>
              <w:jc w:val="both"/>
              <w:rPr>
                <w:sz w:val="24"/>
                <w:szCs w:val="24"/>
              </w:rPr>
            </w:pPr>
            <w:r w:rsidRPr="007E5350">
              <w:rPr>
                <w:color w:val="000000"/>
                <w:sz w:val="22"/>
                <w:szCs w:val="22"/>
              </w:rPr>
              <w:t xml:space="preserve">First, after accessing the </w:t>
            </w:r>
            <w:r w:rsidRPr="007E5350">
              <w:rPr>
                <w:b/>
                <w:bCs/>
                <w:color w:val="000000"/>
                <w:sz w:val="22"/>
                <w:szCs w:val="22"/>
              </w:rPr>
              <w:t>Shop Manager</w:t>
            </w:r>
            <w:r w:rsidRPr="007E5350">
              <w:rPr>
                <w:color w:val="000000"/>
                <w:sz w:val="22"/>
                <w:szCs w:val="22"/>
              </w:rPr>
              <w:t xml:space="preserve"> interface, if the user has not created any shop, the screen will display, "There is no shop here yet! Click 'Add Shop' below to add your new shop" with an </w:t>
            </w:r>
            <w:r w:rsidRPr="007E5350">
              <w:rPr>
                <w:b/>
                <w:bCs/>
                <w:color w:val="000000"/>
                <w:sz w:val="22"/>
                <w:szCs w:val="22"/>
              </w:rPr>
              <w:t>Add Shop</w:t>
            </w:r>
            <w:r w:rsidRPr="007E5350">
              <w:rPr>
                <w:color w:val="000000"/>
                <w:sz w:val="22"/>
                <w:szCs w:val="22"/>
              </w:rPr>
              <w:t xml:space="preserve"> button in the lower right corner; the user clicks on this button to start the process of creating a shop.</w:t>
            </w:r>
          </w:p>
          <w:p w14:paraId="2DF5150D" w14:textId="77777777" w:rsidR="007E5350" w:rsidRPr="007E5350" w:rsidRDefault="007E5350" w:rsidP="00283E17">
            <w:pPr>
              <w:widowControl/>
              <w:spacing w:before="240" w:after="240" w:line="240" w:lineRule="auto"/>
              <w:ind w:left="48" w:right="179"/>
              <w:jc w:val="both"/>
              <w:rPr>
                <w:sz w:val="24"/>
                <w:szCs w:val="24"/>
              </w:rPr>
            </w:pPr>
            <w:r w:rsidRPr="007E5350">
              <w:rPr>
                <w:color w:val="000000"/>
                <w:sz w:val="22"/>
                <w:szCs w:val="22"/>
              </w:rPr>
              <w:t xml:space="preserve">When entering the </w:t>
            </w:r>
            <w:r w:rsidRPr="007E5350">
              <w:rPr>
                <w:b/>
                <w:bCs/>
                <w:color w:val="000000"/>
                <w:sz w:val="22"/>
                <w:szCs w:val="22"/>
              </w:rPr>
              <w:t>Add Shop</w:t>
            </w:r>
            <w:r w:rsidRPr="007E5350">
              <w:rPr>
                <w:color w:val="000000"/>
                <w:sz w:val="22"/>
                <w:szCs w:val="22"/>
              </w:rPr>
              <w:t xml:space="preserve"> page, the screen will display a request for the user to enter the first 2 basic pieces of information, which are the store name as well as the store's contact phone number. After entering the above 2 pieces of information, the user clicks on the </w:t>
            </w:r>
            <w:r w:rsidRPr="007E5350">
              <w:rPr>
                <w:b/>
                <w:bCs/>
                <w:color w:val="000000"/>
                <w:sz w:val="22"/>
                <w:szCs w:val="22"/>
              </w:rPr>
              <w:t>Next</w:t>
            </w:r>
            <w:r w:rsidRPr="007E5350">
              <w:rPr>
                <w:color w:val="000000"/>
                <w:sz w:val="22"/>
                <w:szCs w:val="22"/>
              </w:rPr>
              <w:t xml:space="preserve"> button in the lower right corner to start the </w:t>
            </w:r>
            <w:r w:rsidRPr="007E5350">
              <w:rPr>
                <w:b/>
                <w:bCs/>
                <w:color w:val="000000"/>
                <w:sz w:val="22"/>
                <w:szCs w:val="22"/>
              </w:rPr>
              <w:t>Create Shop</w:t>
            </w:r>
            <w:r w:rsidRPr="007E5350">
              <w:rPr>
                <w:color w:val="000000"/>
                <w:sz w:val="22"/>
                <w:szCs w:val="22"/>
              </w:rPr>
              <w:t xml:space="preserve"> process.</w:t>
            </w:r>
          </w:p>
          <w:p w14:paraId="2E355895" w14:textId="77777777" w:rsidR="007E5350" w:rsidRPr="007E5350" w:rsidRDefault="007E5350" w:rsidP="00283E17">
            <w:pPr>
              <w:widowControl/>
              <w:spacing w:before="240" w:after="240" w:line="240" w:lineRule="auto"/>
              <w:ind w:left="48" w:right="179"/>
              <w:jc w:val="both"/>
              <w:rPr>
                <w:sz w:val="24"/>
                <w:szCs w:val="24"/>
              </w:rPr>
            </w:pPr>
            <w:r w:rsidRPr="007E5350">
              <w:rPr>
                <w:color w:val="000000"/>
                <w:sz w:val="22"/>
                <w:szCs w:val="22"/>
              </w:rPr>
              <w:t xml:space="preserve">The </w:t>
            </w:r>
            <w:r w:rsidRPr="007E5350">
              <w:rPr>
                <w:b/>
                <w:bCs/>
                <w:color w:val="000000"/>
                <w:sz w:val="22"/>
                <w:szCs w:val="22"/>
              </w:rPr>
              <w:t>Create Shop</w:t>
            </w:r>
            <w:r w:rsidRPr="007E5350">
              <w:rPr>
                <w:color w:val="000000"/>
                <w:sz w:val="22"/>
                <w:szCs w:val="22"/>
              </w:rPr>
              <w:t xml:space="preserve"> process will include many steps. First, after obtaining 2 pieces of information from the </w:t>
            </w:r>
            <w:r w:rsidRPr="007E5350">
              <w:rPr>
                <w:b/>
                <w:bCs/>
                <w:color w:val="000000"/>
                <w:sz w:val="22"/>
                <w:szCs w:val="22"/>
              </w:rPr>
              <w:t>Add Shop</w:t>
            </w:r>
            <w:r w:rsidRPr="007E5350">
              <w:rPr>
                <w:color w:val="000000"/>
                <w:sz w:val="22"/>
                <w:szCs w:val="22"/>
              </w:rPr>
              <w:t xml:space="preserve"> section, the user will continue to fill in the information; the interface will display 2 pieces of existing information that cannot be edited anymore, along with 2 new pieces of information: delivery address and contact email. After entering all the information, the user continues to click the </w:t>
            </w:r>
            <w:r w:rsidRPr="007E5350">
              <w:rPr>
                <w:b/>
                <w:bCs/>
                <w:color w:val="000000"/>
                <w:sz w:val="22"/>
                <w:szCs w:val="22"/>
              </w:rPr>
              <w:t>Next</w:t>
            </w:r>
            <w:r w:rsidRPr="007E5350">
              <w:rPr>
                <w:color w:val="000000"/>
                <w:sz w:val="22"/>
                <w:szCs w:val="22"/>
              </w:rPr>
              <w:t xml:space="preserve"> button to continue to the next step—</w:t>
            </w:r>
            <w:r w:rsidRPr="007E5350">
              <w:rPr>
                <w:b/>
                <w:bCs/>
                <w:color w:val="000000"/>
                <w:sz w:val="22"/>
                <w:szCs w:val="22"/>
              </w:rPr>
              <w:t>choosing the delivery method</w:t>
            </w:r>
            <w:r w:rsidRPr="007E5350">
              <w:rPr>
                <w:color w:val="000000"/>
                <w:sz w:val="22"/>
                <w:szCs w:val="22"/>
              </w:rPr>
              <w:t xml:space="preserve">. At this time, the interface will appear, listing WishWave's current delivery methods. All of the above methods are in an unselected state; the user needs to move the cursor to the switch in the same box as the delivery method to select the desired delivery method. After selecting, the user continues to click </w:t>
            </w:r>
            <w:r w:rsidRPr="007E5350">
              <w:rPr>
                <w:b/>
                <w:bCs/>
                <w:color w:val="000000"/>
                <w:sz w:val="22"/>
                <w:szCs w:val="22"/>
              </w:rPr>
              <w:t>Next</w:t>
            </w:r>
            <w:r w:rsidRPr="007E5350">
              <w:rPr>
                <w:color w:val="000000"/>
                <w:sz w:val="22"/>
                <w:szCs w:val="22"/>
              </w:rPr>
              <w:t xml:space="preserve"> to go to the next step—entering </w:t>
            </w:r>
            <w:r w:rsidRPr="007E5350">
              <w:rPr>
                <w:b/>
                <w:bCs/>
                <w:color w:val="000000"/>
                <w:sz w:val="22"/>
                <w:szCs w:val="22"/>
              </w:rPr>
              <w:t>tax information</w:t>
            </w:r>
            <w:r w:rsidRPr="007E5350">
              <w:rPr>
                <w:color w:val="000000"/>
                <w:sz w:val="22"/>
                <w:szCs w:val="22"/>
              </w:rPr>
              <w:t xml:space="preserve">. The screen will now display 4 main pieces of information: </w:t>
            </w:r>
            <w:r w:rsidRPr="007E5350">
              <w:rPr>
                <w:b/>
                <w:bCs/>
                <w:color w:val="000000"/>
                <w:sz w:val="22"/>
                <w:szCs w:val="22"/>
              </w:rPr>
              <w:t>business type, business registration address, email, and tax code</w:t>
            </w:r>
            <w:r w:rsidRPr="007E5350">
              <w:rPr>
                <w:color w:val="000000"/>
                <w:sz w:val="22"/>
                <w:szCs w:val="22"/>
              </w:rPr>
              <w:t xml:space="preserve">. All information is entered in the form of a text box, except for the </w:t>
            </w:r>
            <w:r w:rsidRPr="007E5350">
              <w:rPr>
                <w:b/>
                <w:bCs/>
                <w:color w:val="000000"/>
                <w:sz w:val="22"/>
                <w:szCs w:val="22"/>
              </w:rPr>
              <w:t>Business type</w:t>
            </w:r>
            <w:r w:rsidRPr="007E5350">
              <w:rPr>
                <w:color w:val="000000"/>
                <w:sz w:val="22"/>
                <w:szCs w:val="22"/>
              </w:rPr>
              <w:t xml:space="preserve"> section, where the user needs to choose between 3 methods: </w:t>
            </w:r>
            <w:r w:rsidRPr="007E5350">
              <w:rPr>
                <w:b/>
                <w:bCs/>
                <w:color w:val="000000"/>
                <w:sz w:val="22"/>
                <w:szCs w:val="22"/>
              </w:rPr>
              <w:t>individual, household, and company</w:t>
            </w:r>
            <w:r w:rsidRPr="007E5350">
              <w:rPr>
                <w:color w:val="000000"/>
                <w:sz w:val="22"/>
                <w:szCs w:val="22"/>
              </w:rPr>
              <w:t xml:space="preserve">. After selecting and entering the information, the user clicks </w:t>
            </w:r>
            <w:r w:rsidRPr="007E5350">
              <w:rPr>
                <w:b/>
                <w:bCs/>
                <w:color w:val="000000"/>
                <w:sz w:val="22"/>
                <w:szCs w:val="22"/>
              </w:rPr>
              <w:t>Next</w:t>
            </w:r>
            <w:r w:rsidRPr="007E5350">
              <w:rPr>
                <w:color w:val="000000"/>
                <w:sz w:val="22"/>
                <w:szCs w:val="22"/>
              </w:rPr>
              <w:t xml:space="preserve"> and goes to the final step—</w:t>
            </w:r>
            <w:r w:rsidRPr="007E5350">
              <w:rPr>
                <w:b/>
                <w:bCs/>
                <w:color w:val="000000"/>
                <w:sz w:val="22"/>
                <w:szCs w:val="22"/>
              </w:rPr>
              <w:t>verifying the information</w:t>
            </w:r>
            <w:r w:rsidRPr="007E5350">
              <w:rPr>
                <w:color w:val="000000"/>
                <w:sz w:val="22"/>
                <w:szCs w:val="22"/>
              </w:rPr>
              <w:t xml:space="preserve">. A </w:t>
            </w:r>
            <w:r w:rsidRPr="007E5350">
              <w:rPr>
                <w:b/>
                <w:bCs/>
                <w:color w:val="000000"/>
                <w:sz w:val="22"/>
                <w:szCs w:val="22"/>
              </w:rPr>
              <w:t>reCAPTCHA box</w:t>
            </w:r>
            <w:r w:rsidRPr="007E5350">
              <w:rPr>
                <w:color w:val="000000"/>
                <w:sz w:val="22"/>
                <w:szCs w:val="22"/>
              </w:rPr>
              <w:t xml:space="preserve"> will now appear on the screen, requiring the user to enter and verify the information. After completing verifying, the screen will have 2 cases: If the information is successfully verified, the screen will notify this success and require the user to press the </w:t>
            </w:r>
            <w:r w:rsidRPr="007E5350">
              <w:rPr>
                <w:b/>
                <w:bCs/>
                <w:color w:val="000000"/>
                <w:sz w:val="22"/>
                <w:szCs w:val="22"/>
              </w:rPr>
              <w:t>Proceed</w:t>
            </w:r>
            <w:r w:rsidRPr="007E5350">
              <w:rPr>
                <w:color w:val="000000"/>
                <w:sz w:val="22"/>
                <w:szCs w:val="22"/>
              </w:rPr>
              <w:t xml:space="preserve"> button to return to the </w:t>
            </w:r>
            <w:r w:rsidRPr="007E5350">
              <w:rPr>
                <w:b/>
                <w:bCs/>
                <w:color w:val="000000"/>
                <w:sz w:val="22"/>
                <w:szCs w:val="22"/>
              </w:rPr>
              <w:t>Shop Manager</w:t>
            </w:r>
            <w:r w:rsidRPr="007E5350">
              <w:rPr>
                <w:color w:val="000000"/>
                <w:sz w:val="22"/>
                <w:szCs w:val="22"/>
              </w:rPr>
              <w:t xml:space="preserve"> interface, but if the verification information fails, the user will be asked to press </w:t>
            </w:r>
            <w:r w:rsidRPr="007E5350">
              <w:rPr>
                <w:b/>
                <w:bCs/>
                <w:color w:val="000000"/>
                <w:sz w:val="22"/>
                <w:szCs w:val="22"/>
              </w:rPr>
              <w:t>Try Again</w:t>
            </w:r>
            <w:r w:rsidRPr="007E5350">
              <w:rPr>
                <w:color w:val="000000"/>
                <w:sz w:val="22"/>
                <w:szCs w:val="22"/>
              </w:rPr>
              <w:t xml:space="preserve"> to return to the </w:t>
            </w:r>
            <w:r w:rsidRPr="007E5350">
              <w:rPr>
                <w:b/>
                <w:bCs/>
                <w:color w:val="000000"/>
                <w:sz w:val="22"/>
                <w:szCs w:val="22"/>
              </w:rPr>
              <w:t>Add Shop</w:t>
            </w:r>
            <w:r w:rsidRPr="007E5350">
              <w:rPr>
                <w:color w:val="000000"/>
                <w:sz w:val="22"/>
                <w:szCs w:val="22"/>
              </w:rPr>
              <w:t xml:space="preserve"> process and start over.</w:t>
            </w:r>
          </w:p>
          <w:p w14:paraId="4F942332" w14:textId="77777777" w:rsidR="007E5350" w:rsidRPr="007E5350" w:rsidRDefault="007E5350" w:rsidP="00283E17">
            <w:pPr>
              <w:widowControl/>
              <w:spacing w:before="240" w:after="240" w:line="240" w:lineRule="auto"/>
              <w:ind w:left="48" w:right="179"/>
              <w:jc w:val="both"/>
              <w:rPr>
                <w:sz w:val="24"/>
                <w:szCs w:val="24"/>
              </w:rPr>
            </w:pPr>
            <w:r w:rsidRPr="007E5350">
              <w:rPr>
                <w:color w:val="000000"/>
                <w:sz w:val="22"/>
                <w:szCs w:val="22"/>
              </w:rPr>
              <w:lastRenderedPageBreak/>
              <w:t xml:space="preserve">With a store in operation, the </w:t>
            </w:r>
            <w:r w:rsidRPr="007E5350">
              <w:rPr>
                <w:b/>
                <w:bCs/>
                <w:color w:val="000000"/>
                <w:sz w:val="22"/>
                <w:szCs w:val="22"/>
              </w:rPr>
              <w:t>Shop Manager</w:t>
            </w:r>
            <w:r w:rsidRPr="007E5350">
              <w:rPr>
                <w:color w:val="000000"/>
                <w:sz w:val="22"/>
                <w:szCs w:val="22"/>
              </w:rPr>
              <w:t xml:space="preserve"> interface will now be a </w:t>
            </w:r>
            <w:r w:rsidRPr="007E5350">
              <w:rPr>
                <w:b/>
                <w:bCs/>
                <w:color w:val="000000"/>
                <w:sz w:val="22"/>
                <w:szCs w:val="22"/>
              </w:rPr>
              <w:t>dashboard</w:t>
            </w:r>
            <w:r w:rsidRPr="007E5350">
              <w:rPr>
                <w:color w:val="000000"/>
                <w:sz w:val="22"/>
                <w:szCs w:val="22"/>
              </w:rPr>
              <w:t xml:space="preserve"> screen with a lot of different information related to the store's business operations. On this interface, with the store name in the upper left corner, in the same row as it but on the right will be 2 options, including </w:t>
            </w:r>
            <w:r w:rsidRPr="007E5350">
              <w:rPr>
                <w:b/>
                <w:bCs/>
                <w:color w:val="000000"/>
                <w:sz w:val="22"/>
                <w:szCs w:val="22"/>
              </w:rPr>
              <w:t>Edit</w:t>
            </w:r>
            <w:r w:rsidRPr="007E5350">
              <w:rPr>
                <w:color w:val="000000"/>
                <w:sz w:val="22"/>
                <w:szCs w:val="22"/>
              </w:rPr>
              <w:t xml:space="preserve"> and </w:t>
            </w:r>
            <w:r w:rsidRPr="007E5350">
              <w:rPr>
                <w:b/>
                <w:bCs/>
                <w:color w:val="000000"/>
                <w:sz w:val="22"/>
                <w:szCs w:val="22"/>
              </w:rPr>
              <w:t>Delete Shop</w:t>
            </w:r>
            <w:r w:rsidRPr="007E5350">
              <w:rPr>
                <w:color w:val="000000"/>
                <w:sz w:val="22"/>
                <w:szCs w:val="22"/>
              </w:rPr>
              <w:t xml:space="preserve">. When the user presses </w:t>
            </w:r>
            <w:r w:rsidRPr="007E5350">
              <w:rPr>
                <w:b/>
                <w:bCs/>
                <w:color w:val="000000"/>
                <w:sz w:val="22"/>
                <w:szCs w:val="22"/>
              </w:rPr>
              <w:t>Edit Shop</w:t>
            </w:r>
            <w:r w:rsidRPr="007E5350">
              <w:rPr>
                <w:color w:val="000000"/>
                <w:sz w:val="22"/>
                <w:szCs w:val="22"/>
              </w:rPr>
              <w:t xml:space="preserve">, the interface will be taken to the </w:t>
            </w:r>
            <w:r w:rsidRPr="007E5350">
              <w:rPr>
                <w:b/>
                <w:bCs/>
                <w:color w:val="000000"/>
                <w:sz w:val="22"/>
                <w:szCs w:val="22"/>
              </w:rPr>
              <w:t>Shop Information</w:t>
            </w:r>
            <w:r w:rsidRPr="007E5350">
              <w:rPr>
                <w:color w:val="000000"/>
                <w:sz w:val="22"/>
                <w:szCs w:val="22"/>
              </w:rPr>
              <w:t xml:space="preserve"> section. Unlike when the store has not been created—also known as </w:t>
            </w:r>
            <w:r w:rsidRPr="007E5350">
              <w:rPr>
                <w:b/>
                <w:bCs/>
                <w:color w:val="000000"/>
                <w:sz w:val="22"/>
                <w:szCs w:val="22"/>
              </w:rPr>
              <w:t>Create Shop</w:t>
            </w:r>
            <w:r w:rsidRPr="007E5350">
              <w:rPr>
                <w:color w:val="000000"/>
                <w:sz w:val="22"/>
                <w:szCs w:val="22"/>
              </w:rPr>
              <w:t xml:space="preserve">—now all 4 pieces of information in the </w:t>
            </w:r>
            <w:r w:rsidRPr="007E5350">
              <w:rPr>
                <w:b/>
                <w:bCs/>
                <w:color w:val="000000"/>
                <w:sz w:val="22"/>
                <w:szCs w:val="22"/>
              </w:rPr>
              <w:t>Shop Information</w:t>
            </w:r>
            <w:r w:rsidRPr="007E5350">
              <w:rPr>
                <w:color w:val="000000"/>
                <w:sz w:val="22"/>
                <w:szCs w:val="22"/>
              </w:rPr>
              <w:t xml:space="preserve"> section can be customized as desired. After adjusting the information as desired, the user clicks </w:t>
            </w:r>
            <w:r w:rsidRPr="007E5350">
              <w:rPr>
                <w:b/>
                <w:bCs/>
                <w:color w:val="000000"/>
                <w:sz w:val="22"/>
                <w:szCs w:val="22"/>
              </w:rPr>
              <w:t>Next</w:t>
            </w:r>
            <w:r w:rsidRPr="007E5350">
              <w:rPr>
                <w:color w:val="000000"/>
                <w:sz w:val="22"/>
                <w:szCs w:val="22"/>
              </w:rPr>
              <w:t xml:space="preserve"> and continues to adjust in the same order as when creating the shop. However, after filling in tax information, there will no longer be a </w:t>
            </w:r>
            <w:r w:rsidRPr="007E5350">
              <w:rPr>
                <w:b/>
                <w:bCs/>
                <w:color w:val="000000"/>
                <w:sz w:val="22"/>
                <w:szCs w:val="22"/>
              </w:rPr>
              <w:t>Next</w:t>
            </w:r>
            <w:r w:rsidRPr="007E5350">
              <w:rPr>
                <w:color w:val="000000"/>
                <w:sz w:val="22"/>
                <w:szCs w:val="22"/>
              </w:rPr>
              <w:t xml:space="preserve"> button to go to the </w:t>
            </w:r>
            <w:r w:rsidRPr="007E5350">
              <w:rPr>
                <w:b/>
                <w:bCs/>
                <w:color w:val="000000"/>
                <w:sz w:val="22"/>
                <w:szCs w:val="22"/>
              </w:rPr>
              <w:t>QR code scanning</w:t>
            </w:r>
            <w:r w:rsidRPr="007E5350">
              <w:rPr>
                <w:color w:val="000000"/>
                <w:sz w:val="22"/>
                <w:szCs w:val="22"/>
              </w:rPr>
              <w:t xml:space="preserve"> step but will change to a </w:t>
            </w:r>
            <w:r w:rsidRPr="007E5350">
              <w:rPr>
                <w:b/>
                <w:bCs/>
                <w:color w:val="000000"/>
                <w:sz w:val="22"/>
                <w:szCs w:val="22"/>
              </w:rPr>
              <w:t>Finish</w:t>
            </w:r>
            <w:r w:rsidRPr="007E5350">
              <w:rPr>
                <w:color w:val="000000"/>
                <w:sz w:val="22"/>
                <w:szCs w:val="22"/>
              </w:rPr>
              <w:t xml:space="preserve"> button. When the user clicks this button, a </w:t>
            </w:r>
            <w:r w:rsidRPr="007E5350">
              <w:rPr>
                <w:b/>
                <w:bCs/>
                <w:color w:val="000000"/>
                <w:sz w:val="22"/>
                <w:szCs w:val="22"/>
              </w:rPr>
              <w:t>confirmation box</w:t>
            </w:r>
            <w:r w:rsidRPr="007E5350">
              <w:rPr>
                <w:color w:val="000000"/>
                <w:sz w:val="22"/>
                <w:szCs w:val="22"/>
              </w:rPr>
              <w:t xml:space="preserve"> will appear in the middle of the screen and ask the user to confirm their edited information. If the user clicks </w:t>
            </w:r>
            <w:r w:rsidRPr="007E5350">
              <w:rPr>
                <w:b/>
                <w:bCs/>
                <w:color w:val="000000"/>
                <w:sz w:val="22"/>
                <w:szCs w:val="22"/>
              </w:rPr>
              <w:t>Yes</w:t>
            </w:r>
            <w:r w:rsidRPr="007E5350">
              <w:rPr>
                <w:color w:val="000000"/>
                <w:sz w:val="22"/>
                <w:szCs w:val="22"/>
              </w:rPr>
              <w:t xml:space="preserve">, the confirmation box will notify the user of the successful editing and ask the user to click the </w:t>
            </w:r>
            <w:r w:rsidRPr="007E5350">
              <w:rPr>
                <w:b/>
                <w:bCs/>
                <w:color w:val="000000"/>
                <w:sz w:val="22"/>
                <w:szCs w:val="22"/>
              </w:rPr>
              <w:t>Back to manager</w:t>
            </w:r>
            <w:r w:rsidRPr="007E5350">
              <w:rPr>
                <w:color w:val="000000"/>
                <w:sz w:val="22"/>
                <w:szCs w:val="22"/>
              </w:rPr>
              <w:t xml:space="preserve"> button to return to the </w:t>
            </w:r>
            <w:r w:rsidRPr="007E5350">
              <w:rPr>
                <w:b/>
                <w:bCs/>
                <w:color w:val="000000"/>
                <w:sz w:val="22"/>
                <w:szCs w:val="22"/>
              </w:rPr>
              <w:t>Shop Manager</w:t>
            </w:r>
            <w:r w:rsidRPr="007E5350">
              <w:rPr>
                <w:color w:val="000000"/>
                <w:sz w:val="22"/>
                <w:szCs w:val="22"/>
              </w:rPr>
              <w:t xml:space="preserve"> interface, but if the user clicks </w:t>
            </w:r>
            <w:r w:rsidRPr="007E5350">
              <w:rPr>
                <w:b/>
                <w:bCs/>
                <w:color w:val="000000"/>
                <w:sz w:val="22"/>
                <w:szCs w:val="22"/>
              </w:rPr>
              <w:t>No</w:t>
            </w:r>
            <w:r w:rsidRPr="007E5350">
              <w:rPr>
                <w:color w:val="000000"/>
                <w:sz w:val="22"/>
                <w:szCs w:val="22"/>
              </w:rPr>
              <w:t xml:space="preserve">, the screen will immediately return to the </w:t>
            </w:r>
            <w:r w:rsidRPr="007E5350">
              <w:rPr>
                <w:b/>
                <w:bCs/>
                <w:color w:val="000000"/>
                <w:sz w:val="22"/>
                <w:szCs w:val="22"/>
              </w:rPr>
              <w:t>Tax Information</w:t>
            </w:r>
            <w:r w:rsidRPr="007E5350">
              <w:rPr>
                <w:color w:val="000000"/>
                <w:sz w:val="22"/>
                <w:szCs w:val="22"/>
              </w:rPr>
              <w:t xml:space="preserve"> section for the user to continue editing.</w:t>
            </w:r>
          </w:p>
          <w:p w14:paraId="0117118E" w14:textId="77777777" w:rsidR="007E5350" w:rsidRPr="007E5350" w:rsidRDefault="007E5350" w:rsidP="00283E17">
            <w:pPr>
              <w:widowControl/>
              <w:spacing w:before="240" w:after="240" w:line="240" w:lineRule="auto"/>
              <w:ind w:left="48" w:right="179"/>
              <w:jc w:val="both"/>
              <w:rPr>
                <w:sz w:val="24"/>
                <w:szCs w:val="24"/>
              </w:rPr>
            </w:pPr>
            <w:r w:rsidRPr="007E5350">
              <w:rPr>
                <w:color w:val="000000"/>
                <w:sz w:val="22"/>
                <w:szCs w:val="22"/>
              </w:rPr>
              <w:t xml:space="preserve">Continuing in the </w:t>
            </w:r>
            <w:r w:rsidRPr="007E5350">
              <w:rPr>
                <w:b/>
                <w:bCs/>
                <w:color w:val="000000"/>
                <w:sz w:val="22"/>
                <w:szCs w:val="22"/>
              </w:rPr>
              <w:t>Shop Manager</w:t>
            </w:r>
            <w:r w:rsidRPr="007E5350">
              <w:rPr>
                <w:color w:val="000000"/>
                <w:sz w:val="22"/>
                <w:szCs w:val="22"/>
              </w:rPr>
              <w:t xml:space="preserve"> interface, next to the </w:t>
            </w:r>
            <w:r w:rsidRPr="007E5350">
              <w:rPr>
                <w:b/>
                <w:bCs/>
                <w:color w:val="000000"/>
                <w:sz w:val="22"/>
                <w:szCs w:val="22"/>
              </w:rPr>
              <w:t>Edit Shop</w:t>
            </w:r>
            <w:r w:rsidRPr="007E5350">
              <w:rPr>
                <w:color w:val="000000"/>
                <w:sz w:val="22"/>
                <w:szCs w:val="22"/>
              </w:rPr>
              <w:t xml:space="preserve"> section as mentioned above, there is also a section called </w:t>
            </w:r>
            <w:r w:rsidRPr="007E5350">
              <w:rPr>
                <w:b/>
                <w:bCs/>
                <w:color w:val="000000"/>
                <w:sz w:val="22"/>
                <w:szCs w:val="22"/>
              </w:rPr>
              <w:t>Delete Shop</w:t>
            </w:r>
            <w:r w:rsidRPr="007E5350">
              <w:rPr>
                <w:color w:val="000000"/>
                <w:sz w:val="22"/>
                <w:szCs w:val="22"/>
              </w:rPr>
              <w:t xml:space="preserve"> for users to </w:t>
            </w:r>
            <w:r w:rsidRPr="007E5350">
              <w:rPr>
                <w:b/>
                <w:bCs/>
                <w:color w:val="000000"/>
                <w:sz w:val="22"/>
                <w:szCs w:val="22"/>
              </w:rPr>
              <w:t>remove their store</w:t>
            </w:r>
            <w:r w:rsidRPr="007E5350">
              <w:rPr>
                <w:color w:val="000000"/>
                <w:sz w:val="22"/>
                <w:szCs w:val="22"/>
              </w:rPr>
              <w:t xml:space="preserve">. When the user clicks this button. A confirmation box will appear right on the </w:t>
            </w:r>
            <w:r w:rsidRPr="007E5350">
              <w:rPr>
                <w:b/>
                <w:bCs/>
                <w:color w:val="000000"/>
                <w:sz w:val="22"/>
                <w:szCs w:val="22"/>
              </w:rPr>
              <w:t>Shop Manager</w:t>
            </w:r>
            <w:r w:rsidRPr="007E5350">
              <w:rPr>
                <w:color w:val="000000"/>
                <w:sz w:val="22"/>
                <w:szCs w:val="22"/>
              </w:rPr>
              <w:t xml:space="preserve"> interface to confirm whether the user wants to </w:t>
            </w:r>
            <w:r w:rsidRPr="007E5350">
              <w:rPr>
                <w:b/>
                <w:bCs/>
                <w:color w:val="000000"/>
                <w:sz w:val="22"/>
                <w:szCs w:val="22"/>
              </w:rPr>
              <w:t>delete the store or not</w:t>
            </w:r>
            <w:r w:rsidRPr="007E5350">
              <w:rPr>
                <w:color w:val="000000"/>
                <w:sz w:val="22"/>
                <w:szCs w:val="22"/>
              </w:rPr>
              <w:t xml:space="preserve">. If the user clicks </w:t>
            </w:r>
            <w:r w:rsidRPr="007E5350">
              <w:rPr>
                <w:b/>
                <w:bCs/>
                <w:color w:val="000000"/>
                <w:sz w:val="22"/>
                <w:szCs w:val="22"/>
              </w:rPr>
              <w:t>Yes</w:t>
            </w:r>
            <w:r w:rsidRPr="007E5350">
              <w:rPr>
                <w:color w:val="000000"/>
                <w:sz w:val="22"/>
                <w:szCs w:val="22"/>
              </w:rPr>
              <w:t xml:space="preserve">, the </w:t>
            </w:r>
            <w:r w:rsidRPr="007E5350">
              <w:rPr>
                <w:b/>
                <w:bCs/>
                <w:color w:val="000000"/>
                <w:sz w:val="22"/>
                <w:szCs w:val="22"/>
              </w:rPr>
              <w:t>Shop Manager</w:t>
            </w:r>
            <w:r w:rsidRPr="007E5350">
              <w:rPr>
                <w:color w:val="000000"/>
                <w:sz w:val="22"/>
                <w:szCs w:val="22"/>
              </w:rPr>
              <w:t xml:space="preserve"> interface will return to the state when no store was created, but if the user clicks </w:t>
            </w:r>
            <w:r w:rsidRPr="007E5350">
              <w:rPr>
                <w:b/>
                <w:bCs/>
                <w:color w:val="000000"/>
                <w:sz w:val="22"/>
                <w:szCs w:val="22"/>
              </w:rPr>
              <w:t>No</w:t>
            </w:r>
            <w:r w:rsidRPr="007E5350">
              <w:rPr>
                <w:color w:val="000000"/>
                <w:sz w:val="22"/>
                <w:szCs w:val="22"/>
              </w:rPr>
              <w:t xml:space="preserve">, the screen will return to the </w:t>
            </w:r>
            <w:r w:rsidRPr="007E5350">
              <w:rPr>
                <w:b/>
                <w:bCs/>
                <w:color w:val="000000"/>
                <w:sz w:val="22"/>
                <w:szCs w:val="22"/>
              </w:rPr>
              <w:t>Shop Manager</w:t>
            </w:r>
            <w:r w:rsidRPr="007E5350">
              <w:rPr>
                <w:color w:val="000000"/>
                <w:sz w:val="22"/>
                <w:szCs w:val="22"/>
              </w:rPr>
              <w:t xml:space="preserve"> interface as usual.</w:t>
            </w:r>
          </w:p>
        </w:tc>
      </w:tr>
    </w:tbl>
    <w:p w14:paraId="34392371" w14:textId="77777777" w:rsidR="00BB6E03" w:rsidRDefault="00BB6E03" w:rsidP="00BB6E03">
      <w:pPr>
        <w:widowControl/>
        <w:spacing w:before="240" w:after="240" w:line="240" w:lineRule="auto"/>
        <w:jc w:val="center"/>
        <w:rPr>
          <w:color w:val="000000"/>
          <w:sz w:val="22"/>
          <w:szCs w:val="22"/>
        </w:rPr>
      </w:pPr>
    </w:p>
    <w:p w14:paraId="394F0121" w14:textId="105F547E" w:rsidR="007E5350" w:rsidRPr="007E5350" w:rsidRDefault="007E5350" w:rsidP="00BB6E03">
      <w:pPr>
        <w:widowControl/>
        <w:spacing w:before="240" w:after="240" w:line="240" w:lineRule="auto"/>
        <w:jc w:val="center"/>
        <w:rPr>
          <w:sz w:val="24"/>
          <w:szCs w:val="24"/>
        </w:rPr>
      </w:pPr>
      <w:r w:rsidRPr="007E5350">
        <w:rPr>
          <w:b/>
          <w:bCs/>
          <w:color w:val="000000"/>
          <w:sz w:val="22"/>
          <w:szCs w:val="22"/>
        </w:rPr>
        <w:t>Manage Affiliate Marketing</w:t>
      </w:r>
    </w:p>
    <w:tbl>
      <w:tblPr>
        <w:tblW w:w="0" w:type="auto"/>
        <w:tblCellMar>
          <w:top w:w="15" w:type="dxa"/>
          <w:left w:w="15" w:type="dxa"/>
          <w:bottom w:w="15" w:type="dxa"/>
          <w:right w:w="15" w:type="dxa"/>
        </w:tblCellMar>
        <w:tblLook w:val="04A0" w:firstRow="1" w:lastRow="0" w:firstColumn="1" w:lastColumn="0" w:noHBand="0" w:noVBand="1"/>
      </w:tblPr>
      <w:tblGrid>
        <w:gridCol w:w="2119"/>
        <w:gridCol w:w="7225"/>
      </w:tblGrid>
      <w:tr w:rsidR="007E5350" w:rsidRPr="007E5350" w14:paraId="72BF6405" w14:textId="77777777" w:rsidTr="000B7FFD">
        <w:trPr>
          <w:trHeight w:val="48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6EB1C04" w14:textId="77777777" w:rsidR="007E5350" w:rsidRPr="007E5350" w:rsidRDefault="007E5350" w:rsidP="00BB6E03">
            <w:pPr>
              <w:widowControl/>
              <w:spacing w:line="240" w:lineRule="auto"/>
              <w:rPr>
                <w:sz w:val="24"/>
                <w:szCs w:val="24"/>
              </w:rPr>
            </w:pPr>
            <w:r w:rsidRPr="007E5350">
              <w:rPr>
                <w:color w:val="000000"/>
                <w:sz w:val="22"/>
                <w:szCs w:val="22"/>
              </w:rPr>
              <w:t>Use case name</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49E94CE" w14:textId="77777777" w:rsidR="007E5350" w:rsidRPr="007E5350" w:rsidRDefault="007E5350" w:rsidP="00283E17">
            <w:pPr>
              <w:widowControl/>
              <w:spacing w:line="240" w:lineRule="auto"/>
              <w:ind w:left="48" w:right="180"/>
              <w:rPr>
                <w:sz w:val="24"/>
                <w:szCs w:val="24"/>
              </w:rPr>
            </w:pPr>
            <w:r w:rsidRPr="007E5350">
              <w:rPr>
                <w:color w:val="000000"/>
                <w:sz w:val="22"/>
                <w:szCs w:val="22"/>
              </w:rPr>
              <w:t>Manage Affiliate Marketing</w:t>
            </w:r>
          </w:p>
        </w:tc>
      </w:tr>
      <w:tr w:rsidR="007E5350" w:rsidRPr="007E5350" w14:paraId="4ED8A024" w14:textId="77777777" w:rsidTr="000B7FFD">
        <w:trPr>
          <w:trHeight w:val="826"/>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6D1512" w14:textId="77777777" w:rsidR="007E5350" w:rsidRPr="007E5350" w:rsidRDefault="007E5350" w:rsidP="00BB6E03">
            <w:pPr>
              <w:widowControl/>
              <w:spacing w:line="240" w:lineRule="auto"/>
              <w:rPr>
                <w:sz w:val="24"/>
                <w:szCs w:val="24"/>
              </w:rPr>
            </w:pPr>
            <w:r w:rsidRPr="007E5350">
              <w:rPr>
                <w:color w:val="000000"/>
                <w:sz w:val="22"/>
                <w:szCs w:val="22"/>
              </w:rPr>
              <w:t>Scenario</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ACE13C0" w14:textId="77777777" w:rsidR="007E5350" w:rsidRPr="007E5350" w:rsidRDefault="007E5350" w:rsidP="00283E17">
            <w:pPr>
              <w:widowControl/>
              <w:spacing w:line="240" w:lineRule="auto"/>
              <w:ind w:left="48" w:right="180"/>
              <w:rPr>
                <w:sz w:val="24"/>
                <w:szCs w:val="24"/>
              </w:rPr>
            </w:pPr>
            <w:r w:rsidRPr="007E5350">
              <w:rPr>
                <w:color w:val="000000"/>
                <w:sz w:val="22"/>
                <w:szCs w:val="22"/>
              </w:rPr>
              <w:t>Managing and analyzing affiliate marketing performance metrics, creating custom affiliate links, and viewing commission reports.</w:t>
            </w:r>
          </w:p>
        </w:tc>
      </w:tr>
      <w:tr w:rsidR="007E5350" w:rsidRPr="007E5350" w14:paraId="70A9A9B1" w14:textId="77777777" w:rsidTr="000B7FFD">
        <w:trPr>
          <w:trHeight w:val="899"/>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784546D" w14:textId="77777777" w:rsidR="007E5350" w:rsidRPr="007E5350" w:rsidRDefault="007E5350" w:rsidP="00BB6E03">
            <w:pPr>
              <w:widowControl/>
              <w:spacing w:line="240" w:lineRule="auto"/>
              <w:rPr>
                <w:sz w:val="24"/>
                <w:szCs w:val="24"/>
              </w:rPr>
            </w:pPr>
            <w:r w:rsidRPr="007E5350">
              <w:rPr>
                <w:color w:val="000000"/>
                <w:sz w:val="22"/>
                <w:szCs w:val="22"/>
              </w:rPr>
              <w:t>Triggering event</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AA7C126" w14:textId="77777777" w:rsidR="007E5350" w:rsidRPr="007E5350" w:rsidRDefault="007E5350" w:rsidP="00283E17">
            <w:pPr>
              <w:widowControl/>
              <w:spacing w:line="240" w:lineRule="auto"/>
              <w:ind w:left="48" w:right="180"/>
              <w:rPr>
                <w:sz w:val="24"/>
                <w:szCs w:val="24"/>
              </w:rPr>
            </w:pPr>
            <w:r w:rsidRPr="007E5350">
              <w:rPr>
                <w:color w:val="000000"/>
                <w:sz w:val="22"/>
                <w:szCs w:val="22"/>
              </w:rPr>
              <w:t xml:space="preserve">The user clicks the </w:t>
            </w:r>
            <w:r w:rsidRPr="007E5350">
              <w:rPr>
                <w:b/>
                <w:bCs/>
                <w:color w:val="000000"/>
                <w:sz w:val="22"/>
                <w:szCs w:val="22"/>
              </w:rPr>
              <w:t>"Dashboard"</w:t>
            </w:r>
            <w:r w:rsidRPr="007E5350">
              <w:rPr>
                <w:color w:val="000000"/>
                <w:sz w:val="22"/>
                <w:szCs w:val="22"/>
              </w:rPr>
              <w:t xml:space="preserve">, </w:t>
            </w:r>
            <w:r w:rsidRPr="007E5350">
              <w:rPr>
                <w:b/>
                <w:bCs/>
                <w:color w:val="000000"/>
                <w:sz w:val="22"/>
                <w:szCs w:val="22"/>
              </w:rPr>
              <w:t>"Custom Link"</w:t>
            </w:r>
            <w:r w:rsidRPr="007E5350">
              <w:rPr>
                <w:color w:val="000000"/>
                <w:sz w:val="22"/>
                <w:szCs w:val="22"/>
              </w:rPr>
              <w:t xml:space="preserve">, or </w:t>
            </w:r>
            <w:r w:rsidRPr="007E5350">
              <w:rPr>
                <w:b/>
                <w:bCs/>
                <w:color w:val="000000"/>
                <w:sz w:val="22"/>
                <w:szCs w:val="22"/>
              </w:rPr>
              <w:t>"Commission Report"</w:t>
            </w:r>
            <w:r w:rsidRPr="007E5350">
              <w:rPr>
                <w:color w:val="000000"/>
                <w:sz w:val="22"/>
                <w:szCs w:val="22"/>
              </w:rPr>
              <w:t xml:space="preserve"> options on the header bar.</w:t>
            </w:r>
          </w:p>
        </w:tc>
      </w:tr>
      <w:tr w:rsidR="007E5350" w:rsidRPr="007E5350" w14:paraId="7F69D1A8" w14:textId="77777777" w:rsidTr="000B7FFD">
        <w:trPr>
          <w:trHeight w:val="973"/>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7DFD1CE" w14:textId="77777777" w:rsidR="007E5350" w:rsidRPr="007E5350" w:rsidRDefault="007E5350" w:rsidP="00BB6E03">
            <w:pPr>
              <w:widowControl/>
              <w:spacing w:line="240" w:lineRule="auto"/>
              <w:rPr>
                <w:sz w:val="24"/>
                <w:szCs w:val="24"/>
              </w:rPr>
            </w:pPr>
            <w:r w:rsidRPr="007E5350">
              <w:rPr>
                <w:color w:val="000000"/>
                <w:sz w:val="22"/>
                <w:szCs w:val="22"/>
              </w:rPr>
              <w:lastRenderedPageBreak/>
              <w:t>Brief description</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08091E5" w14:textId="77777777" w:rsidR="007E5350" w:rsidRPr="007E5350" w:rsidRDefault="007E5350" w:rsidP="00283E17">
            <w:pPr>
              <w:widowControl/>
              <w:spacing w:line="240" w:lineRule="auto"/>
              <w:ind w:left="48" w:right="180"/>
              <w:rPr>
                <w:sz w:val="24"/>
                <w:szCs w:val="24"/>
              </w:rPr>
            </w:pPr>
            <w:r w:rsidRPr="007E5350">
              <w:rPr>
                <w:color w:val="000000"/>
                <w:sz w:val="22"/>
                <w:szCs w:val="22"/>
              </w:rPr>
              <w:t>This use case allows users to monitor affiliate-related data, generate custom affiliate links, and review detailed commission reports.</w:t>
            </w:r>
          </w:p>
        </w:tc>
      </w:tr>
      <w:tr w:rsidR="007E5350" w:rsidRPr="007E5350" w14:paraId="5A48F264" w14:textId="77777777" w:rsidTr="000B7FFD">
        <w:trPr>
          <w:trHeight w:val="763"/>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99D2793" w14:textId="77777777" w:rsidR="007E5350" w:rsidRPr="007E5350" w:rsidRDefault="007E5350" w:rsidP="00BB6E03">
            <w:pPr>
              <w:widowControl/>
              <w:spacing w:line="240" w:lineRule="auto"/>
              <w:rPr>
                <w:sz w:val="24"/>
                <w:szCs w:val="24"/>
              </w:rPr>
            </w:pPr>
            <w:r w:rsidRPr="007E5350">
              <w:rPr>
                <w:color w:val="000000"/>
                <w:sz w:val="22"/>
                <w:szCs w:val="22"/>
              </w:rPr>
              <w:t>Actor</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D03EA86" w14:textId="77777777" w:rsidR="007E5350" w:rsidRPr="007E5350" w:rsidRDefault="007E5350" w:rsidP="00283E17">
            <w:pPr>
              <w:widowControl/>
              <w:spacing w:line="240" w:lineRule="auto"/>
              <w:ind w:left="48" w:right="180"/>
              <w:rPr>
                <w:sz w:val="24"/>
                <w:szCs w:val="24"/>
              </w:rPr>
            </w:pPr>
            <w:r w:rsidRPr="007E5350">
              <w:rPr>
                <w:color w:val="000000"/>
                <w:sz w:val="22"/>
                <w:szCs w:val="22"/>
              </w:rPr>
              <w:t>Users</w:t>
            </w:r>
          </w:p>
        </w:tc>
      </w:tr>
      <w:tr w:rsidR="007E5350" w:rsidRPr="007E5350" w14:paraId="6194AB44" w14:textId="77777777" w:rsidTr="000B7FFD">
        <w:trPr>
          <w:trHeight w:val="636"/>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B87CCC1" w14:textId="77777777" w:rsidR="007E5350" w:rsidRPr="007E5350" w:rsidRDefault="007E5350" w:rsidP="00BB6E03">
            <w:pPr>
              <w:widowControl/>
              <w:spacing w:line="240" w:lineRule="auto"/>
              <w:rPr>
                <w:sz w:val="24"/>
                <w:szCs w:val="24"/>
              </w:rPr>
            </w:pPr>
            <w:r w:rsidRPr="007E5350">
              <w:rPr>
                <w:color w:val="000000"/>
                <w:sz w:val="22"/>
                <w:szCs w:val="22"/>
              </w:rPr>
              <w:t>Relate use cases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3C6ED90" w14:textId="77777777" w:rsidR="007E5350" w:rsidRPr="007E5350" w:rsidRDefault="007E5350" w:rsidP="00283E17">
            <w:pPr>
              <w:widowControl/>
              <w:spacing w:line="240" w:lineRule="auto"/>
              <w:ind w:left="48" w:right="180"/>
              <w:rPr>
                <w:sz w:val="24"/>
                <w:szCs w:val="24"/>
              </w:rPr>
            </w:pPr>
            <w:r w:rsidRPr="007E5350">
              <w:rPr>
                <w:color w:val="000000"/>
                <w:sz w:val="22"/>
                <w:szCs w:val="22"/>
              </w:rPr>
              <w:t>Register</w:t>
            </w:r>
            <w:r w:rsidRPr="007E5350">
              <w:rPr>
                <w:color w:val="000000"/>
                <w:sz w:val="22"/>
                <w:szCs w:val="22"/>
              </w:rPr>
              <w:br/>
            </w:r>
            <w:r w:rsidRPr="007E5350">
              <w:rPr>
                <w:color w:val="000000"/>
                <w:sz w:val="22"/>
                <w:szCs w:val="22"/>
              </w:rPr>
              <w:br/>
              <w:t>Login</w:t>
            </w:r>
          </w:p>
        </w:tc>
      </w:tr>
      <w:tr w:rsidR="007E5350" w:rsidRPr="007E5350" w14:paraId="5B29B103" w14:textId="77777777" w:rsidTr="000B7FFD">
        <w:trPr>
          <w:trHeight w:val="75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F7B3682" w14:textId="77777777" w:rsidR="007E5350" w:rsidRPr="007E5350" w:rsidRDefault="007E5350" w:rsidP="00BB6E03">
            <w:pPr>
              <w:widowControl/>
              <w:spacing w:line="240" w:lineRule="auto"/>
              <w:rPr>
                <w:sz w:val="24"/>
                <w:szCs w:val="24"/>
              </w:rPr>
            </w:pPr>
            <w:r w:rsidRPr="007E5350">
              <w:rPr>
                <w:color w:val="000000"/>
                <w:sz w:val="22"/>
                <w:szCs w:val="22"/>
              </w:rPr>
              <w:t>Preconditions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4E6D4CB" w14:textId="77777777" w:rsidR="007E5350" w:rsidRPr="007E5350" w:rsidRDefault="007E5350" w:rsidP="00283E17">
            <w:pPr>
              <w:widowControl/>
              <w:spacing w:line="240" w:lineRule="auto"/>
              <w:ind w:left="48" w:right="180"/>
              <w:rPr>
                <w:sz w:val="24"/>
                <w:szCs w:val="24"/>
              </w:rPr>
            </w:pPr>
            <w:r w:rsidRPr="007E5350">
              <w:rPr>
                <w:color w:val="000000"/>
                <w:sz w:val="22"/>
                <w:szCs w:val="22"/>
              </w:rPr>
              <w:t>Users must be logged into their WishWave account.</w:t>
            </w:r>
          </w:p>
          <w:p w14:paraId="367E5919" w14:textId="77777777" w:rsidR="007E5350" w:rsidRPr="007E5350" w:rsidRDefault="007E5350" w:rsidP="00283E17">
            <w:pPr>
              <w:widowControl/>
              <w:spacing w:line="240" w:lineRule="auto"/>
              <w:ind w:left="48" w:right="180"/>
              <w:rPr>
                <w:sz w:val="24"/>
                <w:szCs w:val="24"/>
              </w:rPr>
            </w:pPr>
            <w:r w:rsidRPr="007E5350">
              <w:rPr>
                <w:color w:val="000000"/>
                <w:sz w:val="22"/>
                <w:szCs w:val="22"/>
              </w:rPr>
              <w:t>Affiliate data, product information, and commission data must be available in the system.</w:t>
            </w:r>
          </w:p>
          <w:p w14:paraId="282CD665" w14:textId="77777777" w:rsidR="007E5350" w:rsidRPr="007E5350" w:rsidRDefault="007E5350" w:rsidP="00283E17">
            <w:pPr>
              <w:widowControl/>
              <w:spacing w:line="240" w:lineRule="auto"/>
              <w:ind w:left="48" w:right="180"/>
              <w:rPr>
                <w:sz w:val="24"/>
                <w:szCs w:val="24"/>
              </w:rPr>
            </w:pPr>
          </w:p>
        </w:tc>
      </w:tr>
      <w:tr w:rsidR="007E5350" w:rsidRPr="007E5350" w14:paraId="62A777DD" w14:textId="77777777" w:rsidTr="000B7FFD">
        <w:trPr>
          <w:trHeight w:val="102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978B580" w14:textId="77777777" w:rsidR="007E5350" w:rsidRPr="007E5350" w:rsidRDefault="007E5350" w:rsidP="00BB6E03">
            <w:pPr>
              <w:widowControl/>
              <w:spacing w:line="240" w:lineRule="auto"/>
              <w:rPr>
                <w:sz w:val="24"/>
                <w:szCs w:val="24"/>
              </w:rPr>
            </w:pPr>
            <w:r w:rsidRPr="007E5350">
              <w:rPr>
                <w:color w:val="000000"/>
                <w:sz w:val="22"/>
                <w:szCs w:val="22"/>
              </w:rPr>
              <w:t>Post 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6D7E18A" w14:textId="77777777" w:rsidR="007E5350" w:rsidRPr="007E5350" w:rsidRDefault="007E5350" w:rsidP="00283E17">
            <w:pPr>
              <w:widowControl/>
              <w:spacing w:line="240" w:lineRule="auto"/>
              <w:ind w:left="48" w:right="180"/>
              <w:rPr>
                <w:sz w:val="24"/>
                <w:szCs w:val="24"/>
              </w:rPr>
            </w:pPr>
            <w:r w:rsidRPr="007E5350">
              <w:rPr>
                <w:color w:val="000000"/>
                <w:sz w:val="22"/>
                <w:szCs w:val="22"/>
              </w:rPr>
              <w:t>Users can monitor key affiliate metrics, analyze data, generate affiliate links, and view commission reports.</w:t>
            </w:r>
          </w:p>
          <w:p w14:paraId="32F45682" w14:textId="77777777" w:rsidR="007E5350" w:rsidRPr="007E5350" w:rsidRDefault="007E5350" w:rsidP="00283E17">
            <w:pPr>
              <w:widowControl/>
              <w:spacing w:line="240" w:lineRule="auto"/>
              <w:ind w:left="48" w:right="180"/>
              <w:rPr>
                <w:sz w:val="24"/>
                <w:szCs w:val="24"/>
              </w:rPr>
            </w:pPr>
          </w:p>
        </w:tc>
      </w:tr>
      <w:tr w:rsidR="00BB6E03" w:rsidRPr="007E5350" w14:paraId="2BBAD435" w14:textId="77777777" w:rsidTr="000B7FFD">
        <w:trPr>
          <w:trHeight w:val="102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49C700" w14:textId="22D3F23F" w:rsidR="00BB6E03" w:rsidRPr="007E5350" w:rsidRDefault="00BB6E03" w:rsidP="00BB6E03">
            <w:pPr>
              <w:widowControl/>
              <w:spacing w:line="240" w:lineRule="auto"/>
              <w:rPr>
                <w:color w:val="000000"/>
                <w:sz w:val="22"/>
                <w:szCs w:val="22"/>
              </w:rPr>
            </w:pPr>
            <w:r w:rsidRPr="007E5350">
              <w:rPr>
                <w:color w:val="000000"/>
                <w:sz w:val="22"/>
                <w:szCs w:val="22"/>
              </w:rPr>
              <w:t>Flow of events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0114E2"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The user navigates to the homepage and clicks </w:t>
            </w:r>
            <w:r w:rsidRPr="007E5350">
              <w:rPr>
                <w:b/>
                <w:bCs/>
                <w:color w:val="000000"/>
                <w:sz w:val="22"/>
                <w:szCs w:val="22"/>
              </w:rPr>
              <w:t>"Dashboard"</w:t>
            </w:r>
            <w:r w:rsidRPr="007E5350">
              <w:rPr>
                <w:color w:val="000000"/>
                <w:sz w:val="22"/>
                <w:szCs w:val="22"/>
              </w:rPr>
              <w:t xml:space="preserve"> on the header bar. The system redirects the user to the </w:t>
            </w:r>
            <w:r w:rsidRPr="007E5350">
              <w:rPr>
                <w:b/>
                <w:bCs/>
                <w:color w:val="000000"/>
                <w:sz w:val="22"/>
                <w:szCs w:val="22"/>
              </w:rPr>
              <w:t>DashboardUI</w:t>
            </w:r>
            <w:r w:rsidRPr="007E5350">
              <w:rPr>
                <w:color w:val="000000"/>
                <w:sz w:val="22"/>
                <w:szCs w:val="22"/>
              </w:rPr>
              <w:t xml:space="preserve">, where the text "Dashboard" is highlighted in bold green. In the central area, the system displays key affiliate metrics such as: </w:t>
            </w:r>
            <w:r w:rsidRPr="007E5350">
              <w:rPr>
                <w:b/>
                <w:bCs/>
                <w:color w:val="000000"/>
                <w:sz w:val="22"/>
                <w:szCs w:val="22"/>
              </w:rPr>
              <w:t>Clicks, Orders, Estimated Commission, Quantity Sold, Order Value, and New Buyers</w:t>
            </w:r>
            <w:r w:rsidRPr="007E5350">
              <w:rPr>
                <w:color w:val="000000"/>
                <w:sz w:val="22"/>
                <w:szCs w:val="22"/>
              </w:rPr>
              <w:t xml:space="preserve">, presented in rectangular blocks. The user can refine data using the </w:t>
            </w:r>
            <w:r w:rsidRPr="007E5350">
              <w:rPr>
                <w:b/>
                <w:bCs/>
                <w:color w:val="000000"/>
                <w:sz w:val="22"/>
                <w:szCs w:val="22"/>
              </w:rPr>
              <w:t>Data Time</w:t>
            </w:r>
            <w:r w:rsidRPr="007E5350">
              <w:rPr>
                <w:color w:val="000000"/>
                <w:sz w:val="22"/>
                <w:szCs w:val="22"/>
              </w:rPr>
              <w:t xml:space="preserve"> filter to select a specific day within the last two months. Users can further analyze metrics. By selecting a block (e.g., </w:t>
            </w:r>
            <w:r w:rsidRPr="007E5350">
              <w:rPr>
                <w:b/>
                <w:bCs/>
                <w:color w:val="000000"/>
                <w:sz w:val="22"/>
                <w:szCs w:val="22"/>
              </w:rPr>
              <w:t>Clicks</w:t>
            </w:r>
            <w:r w:rsidRPr="007E5350">
              <w:rPr>
                <w:color w:val="000000"/>
                <w:sz w:val="22"/>
                <w:szCs w:val="22"/>
              </w:rPr>
              <w:t xml:space="preserve">), the user accesses detailed breakdowns by </w:t>
            </w:r>
            <w:r w:rsidRPr="007E5350">
              <w:rPr>
                <w:b/>
                <w:bCs/>
                <w:color w:val="000000"/>
                <w:sz w:val="22"/>
                <w:szCs w:val="22"/>
              </w:rPr>
              <w:t>Social Media</w:t>
            </w:r>
            <w:r w:rsidRPr="007E5350">
              <w:rPr>
                <w:color w:val="000000"/>
                <w:sz w:val="22"/>
                <w:szCs w:val="22"/>
              </w:rPr>
              <w:t xml:space="preserve"> and </w:t>
            </w:r>
            <w:r w:rsidRPr="007E5350">
              <w:rPr>
                <w:b/>
                <w:bCs/>
                <w:color w:val="000000"/>
                <w:sz w:val="22"/>
                <w:szCs w:val="22"/>
              </w:rPr>
              <w:t>WishWave Live.</w:t>
            </w:r>
          </w:p>
          <w:p w14:paraId="1C8AEC35"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Below the metrics, the </w:t>
            </w:r>
            <w:r w:rsidRPr="007E5350">
              <w:rPr>
                <w:b/>
                <w:bCs/>
                <w:color w:val="000000"/>
                <w:sz w:val="22"/>
                <w:szCs w:val="22"/>
              </w:rPr>
              <w:t>Top 3 Products</w:t>
            </w:r>
            <w:r w:rsidRPr="007E5350">
              <w:rPr>
                <w:color w:val="000000"/>
                <w:sz w:val="22"/>
                <w:szCs w:val="22"/>
              </w:rPr>
              <w:t xml:space="preserve"> section displays the best-performing products for the selected day, including: </w:t>
            </w:r>
            <w:r w:rsidRPr="007E5350">
              <w:rPr>
                <w:b/>
                <w:bCs/>
                <w:color w:val="000000"/>
                <w:sz w:val="22"/>
                <w:szCs w:val="22"/>
              </w:rPr>
              <w:t>Product Name, Quantity Sold, Estimated Commission,</w:t>
            </w:r>
            <w:r w:rsidRPr="007E5350">
              <w:rPr>
                <w:color w:val="000000"/>
                <w:sz w:val="22"/>
                <w:szCs w:val="22"/>
              </w:rPr>
              <w:t xml:space="preserve"> and a clickable link. When the user clicks the </w:t>
            </w:r>
            <w:r w:rsidRPr="007E5350">
              <w:rPr>
                <w:b/>
                <w:bCs/>
                <w:color w:val="000000"/>
                <w:sz w:val="22"/>
                <w:szCs w:val="22"/>
              </w:rPr>
              <w:t>“Click Here”</w:t>
            </w:r>
            <w:r w:rsidRPr="007E5350">
              <w:rPr>
                <w:color w:val="000000"/>
                <w:sz w:val="22"/>
                <w:szCs w:val="22"/>
              </w:rPr>
              <w:t xml:space="preserve"> link, they are redirected to the product details page.</w:t>
            </w:r>
          </w:p>
          <w:p w14:paraId="18947962"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t xml:space="preserve">The user clicks </w:t>
            </w:r>
            <w:r w:rsidRPr="007E5350">
              <w:rPr>
                <w:b/>
                <w:bCs/>
                <w:color w:val="000000"/>
                <w:sz w:val="22"/>
                <w:szCs w:val="22"/>
              </w:rPr>
              <w:t>"Custom Link"</w:t>
            </w:r>
            <w:r w:rsidRPr="007E5350">
              <w:rPr>
                <w:color w:val="000000"/>
                <w:sz w:val="22"/>
                <w:szCs w:val="22"/>
              </w:rPr>
              <w:t xml:space="preserve"> on the header bar. The system redirects the user to the </w:t>
            </w:r>
            <w:r w:rsidRPr="007E5350">
              <w:rPr>
                <w:b/>
                <w:bCs/>
                <w:color w:val="000000"/>
                <w:sz w:val="22"/>
                <w:szCs w:val="22"/>
              </w:rPr>
              <w:t>CustomLinkUI</w:t>
            </w:r>
            <w:r w:rsidRPr="007E5350">
              <w:rPr>
                <w:color w:val="000000"/>
                <w:sz w:val="22"/>
                <w:szCs w:val="22"/>
              </w:rPr>
              <w:t xml:space="preserve">, where the text "Custom Link" is highlighted in bold green. In the central interface, the system provides a green background for entering up to five URLs for conversion into affiliate links. The user clicks the </w:t>
            </w:r>
            <w:r w:rsidRPr="007E5350">
              <w:rPr>
                <w:b/>
                <w:bCs/>
                <w:color w:val="000000"/>
                <w:sz w:val="22"/>
                <w:szCs w:val="22"/>
              </w:rPr>
              <w:t>“Get Link”</w:t>
            </w:r>
            <w:r w:rsidRPr="007E5350">
              <w:rPr>
                <w:color w:val="000000"/>
                <w:sz w:val="22"/>
                <w:szCs w:val="22"/>
              </w:rPr>
              <w:t xml:space="preserve"> button to process the URLs. The system generates affiliate links and displays them in a pop-up window, along with a </w:t>
            </w:r>
            <w:r w:rsidRPr="007E5350">
              <w:rPr>
                <w:b/>
                <w:bCs/>
                <w:color w:val="000000"/>
                <w:sz w:val="22"/>
                <w:szCs w:val="22"/>
              </w:rPr>
              <w:t>"Copy Link"</w:t>
            </w:r>
            <w:r w:rsidRPr="007E5350">
              <w:rPr>
                <w:color w:val="000000"/>
                <w:sz w:val="22"/>
                <w:szCs w:val="22"/>
              </w:rPr>
              <w:t xml:space="preserve"> button. Upon clicking </w:t>
            </w:r>
            <w:r w:rsidRPr="007E5350">
              <w:rPr>
                <w:b/>
                <w:bCs/>
                <w:color w:val="000000"/>
                <w:sz w:val="22"/>
                <w:szCs w:val="22"/>
              </w:rPr>
              <w:t>“Copy Link”</w:t>
            </w:r>
            <w:r w:rsidRPr="007E5350">
              <w:rPr>
                <w:color w:val="000000"/>
                <w:sz w:val="22"/>
                <w:szCs w:val="22"/>
              </w:rPr>
              <w:t>, a confirmation message appears, indicating the links were successfully copied.</w:t>
            </w:r>
          </w:p>
          <w:p w14:paraId="13016D0F" w14:textId="77777777" w:rsidR="00BB6E03" w:rsidRPr="007E5350" w:rsidRDefault="00BB6E03" w:rsidP="00283E17">
            <w:pPr>
              <w:widowControl/>
              <w:spacing w:before="240" w:after="240" w:line="240" w:lineRule="auto"/>
              <w:ind w:left="48" w:right="180"/>
              <w:jc w:val="both"/>
              <w:rPr>
                <w:sz w:val="24"/>
                <w:szCs w:val="24"/>
              </w:rPr>
            </w:pPr>
            <w:r w:rsidRPr="007E5350">
              <w:rPr>
                <w:color w:val="000000"/>
                <w:sz w:val="22"/>
                <w:szCs w:val="22"/>
              </w:rPr>
              <w:lastRenderedPageBreak/>
              <w:t xml:space="preserve">The user clicks </w:t>
            </w:r>
            <w:r w:rsidRPr="007E5350">
              <w:rPr>
                <w:b/>
                <w:bCs/>
                <w:color w:val="000000"/>
                <w:sz w:val="22"/>
                <w:szCs w:val="22"/>
              </w:rPr>
              <w:t>"Commission Report"</w:t>
            </w:r>
            <w:r w:rsidRPr="007E5350">
              <w:rPr>
                <w:color w:val="000000"/>
                <w:sz w:val="22"/>
                <w:szCs w:val="22"/>
              </w:rPr>
              <w:t xml:space="preserve"> on the header bar. The system redirects the user to the </w:t>
            </w:r>
            <w:r w:rsidRPr="007E5350">
              <w:rPr>
                <w:b/>
                <w:bCs/>
                <w:color w:val="000000"/>
                <w:sz w:val="22"/>
                <w:szCs w:val="22"/>
              </w:rPr>
              <w:t>CommissionReportUI</w:t>
            </w:r>
            <w:r w:rsidRPr="007E5350">
              <w:rPr>
                <w:color w:val="000000"/>
                <w:sz w:val="22"/>
                <w:szCs w:val="22"/>
              </w:rPr>
              <w:t xml:space="preserve">, where the text "Commission Report" is highlighted in bold green. At the top, a set of filters allows the user to refine the report by: </w:t>
            </w:r>
            <w:r w:rsidRPr="007E5350">
              <w:rPr>
                <w:b/>
                <w:bCs/>
                <w:color w:val="000000"/>
                <w:sz w:val="22"/>
                <w:szCs w:val="22"/>
              </w:rPr>
              <w:t>Data Time, Order Status, Product Name,</w:t>
            </w:r>
            <w:r w:rsidRPr="007E5350">
              <w:rPr>
                <w:color w:val="000000"/>
                <w:sz w:val="22"/>
                <w:szCs w:val="22"/>
              </w:rPr>
              <w:t xml:space="preserve"> and </w:t>
            </w:r>
            <w:r w:rsidRPr="007E5350">
              <w:rPr>
                <w:b/>
                <w:bCs/>
                <w:color w:val="000000"/>
                <w:sz w:val="22"/>
                <w:szCs w:val="22"/>
              </w:rPr>
              <w:t xml:space="preserve">Order ID. </w:t>
            </w:r>
            <w:r w:rsidRPr="007E5350">
              <w:rPr>
                <w:color w:val="000000"/>
                <w:sz w:val="22"/>
                <w:szCs w:val="22"/>
              </w:rPr>
              <w:t xml:space="preserve">The user adjusts filters and clicks the </w:t>
            </w:r>
            <w:r w:rsidRPr="007E5350">
              <w:rPr>
                <w:b/>
                <w:bCs/>
                <w:color w:val="000000"/>
                <w:sz w:val="22"/>
                <w:szCs w:val="22"/>
              </w:rPr>
              <w:t>“Search”</w:t>
            </w:r>
            <w:r w:rsidRPr="007E5350">
              <w:rPr>
                <w:color w:val="000000"/>
                <w:sz w:val="22"/>
                <w:szCs w:val="22"/>
              </w:rPr>
              <w:t xml:space="preserve"> button to update the report view. Below the filters, a small horizontal bar provides a summary of commission rules. At the bottom of the page, a detailed table displays: </w:t>
            </w:r>
            <w:r w:rsidRPr="007E5350">
              <w:rPr>
                <w:b/>
                <w:bCs/>
                <w:color w:val="000000"/>
                <w:sz w:val="22"/>
                <w:szCs w:val="22"/>
              </w:rPr>
              <w:t>Product Name, Store Information, Product Information, Order Value, Product Commission,</w:t>
            </w:r>
            <w:r w:rsidRPr="007E5350">
              <w:rPr>
                <w:color w:val="000000"/>
                <w:sz w:val="22"/>
                <w:szCs w:val="22"/>
              </w:rPr>
              <w:t xml:space="preserve"> and </w:t>
            </w:r>
            <w:r w:rsidRPr="007E5350">
              <w:rPr>
                <w:b/>
                <w:bCs/>
                <w:color w:val="000000"/>
                <w:sz w:val="22"/>
                <w:szCs w:val="22"/>
              </w:rPr>
              <w:t>Order Commission.</w:t>
            </w:r>
          </w:p>
          <w:p w14:paraId="66642A62" w14:textId="77777777" w:rsidR="00BB6E03" w:rsidRPr="007E5350" w:rsidRDefault="00BB6E03" w:rsidP="00283E17">
            <w:pPr>
              <w:widowControl/>
              <w:spacing w:line="240" w:lineRule="auto"/>
              <w:ind w:left="48" w:right="180"/>
              <w:rPr>
                <w:color w:val="000000"/>
                <w:sz w:val="22"/>
                <w:szCs w:val="22"/>
              </w:rPr>
            </w:pPr>
          </w:p>
        </w:tc>
      </w:tr>
      <w:tr w:rsidR="007E5350" w:rsidRPr="007E5350" w14:paraId="47408A95" w14:textId="77777777" w:rsidTr="000B7FFD">
        <w:trPr>
          <w:trHeight w:val="747"/>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B3C182"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lastRenderedPageBreak/>
              <w:t>Exception 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134B67" w14:textId="77777777" w:rsidR="007E5350" w:rsidRPr="007E5350" w:rsidRDefault="007E5350" w:rsidP="00283E17">
            <w:pPr>
              <w:widowControl/>
              <w:spacing w:before="240" w:after="240" w:line="240" w:lineRule="auto"/>
              <w:ind w:left="48" w:right="180"/>
              <w:jc w:val="both"/>
              <w:rPr>
                <w:sz w:val="24"/>
                <w:szCs w:val="24"/>
              </w:rPr>
            </w:pPr>
            <w:r w:rsidRPr="007E5350">
              <w:rPr>
                <w:color w:val="000000"/>
                <w:sz w:val="22"/>
                <w:szCs w:val="22"/>
              </w:rPr>
              <w:t>None</w:t>
            </w:r>
          </w:p>
        </w:tc>
      </w:tr>
    </w:tbl>
    <w:p w14:paraId="121150A5" w14:textId="77777777" w:rsidR="007E5350" w:rsidRPr="007E5350" w:rsidRDefault="007E5350" w:rsidP="007E5350">
      <w:pPr>
        <w:widowControl/>
        <w:spacing w:line="240" w:lineRule="auto"/>
        <w:rPr>
          <w:sz w:val="24"/>
          <w:szCs w:val="24"/>
        </w:rPr>
      </w:pPr>
    </w:p>
    <w:p w14:paraId="3D4F8D9A" w14:textId="77777777" w:rsidR="007E5350" w:rsidRPr="007E5350" w:rsidRDefault="007E5350" w:rsidP="007E5350">
      <w:pPr>
        <w:widowControl/>
        <w:spacing w:before="240" w:after="240" w:line="240" w:lineRule="auto"/>
        <w:jc w:val="center"/>
        <w:rPr>
          <w:sz w:val="24"/>
          <w:szCs w:val="24"/>
        </w:rPr>
      </w:pPr>
      <w:r w:rsidRPr="007E5350">
        <w:rPr>
          <w:b/>
          <w:bCs/>
          <w:color w:val="000000"/>
          <w:sz w:val="22"/>
          <w:szCs w:val="22"/>
        </w:rPr>
        <w:t>Earn Coins</w:t>
      </w:r>
    </w:p>
    <w:tbl>
      <w:tblPr>
        <w:tblW w:w="0" w:type="auto"/>
        <w:tblCellMar>
          <w:top w:w="15" w:type="dxa"/>
          <w:left w:w="15" w:type="dxa"/>
          <w:bottom w:w="15" w:type="dxa"/>
          <w:right w:w="15" w:type="dxa"/>
        </w:tblCellMar>
        <w:tblLook w:val="04A0" w:firstRow="1" w:lastRow="0" w:firstColumn="1" w:lastColumn="0" w:noHBand="0" w:noVBand="1"/>
      </w:tblPr>
      <w:tblGrid>
        <w:gridCol w:w="2119"/>
        <w:gridCol w:w="7225"/>
      </w:tblGrid>
      <w:tr w:rsidR="007E5350" w:rsidRPr="007E5350" w14:paraId="4E4AF27D" w14:textId="77777777" w:rsidTr="00662B8D">
        <w:trPr>
          <w:trHeight w:val="353"/>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FF8279C" w14:textId="77777777" w:rsidR="007E5350" w:rsidRPr="007E5350" w:rsidRDefault="007E5350" w:rsidP="00BB6E03">
            <w:pPr>
              <w:widowControl/>
              <w:spacing w:line="240" w:lineRule="auto"/>
              <w:rPr>
                <w:sz w:val="24"/>
                <w:szCs w:val="24"/>
              </w:rPr>
            </w:pPr>
            <w:r w:rsidRPr="007E5350">
              <w:rPr>
                <w:color w:val="000000"/>
                <w:sz w:val="22"/>
                <w:szCs w:val="22"/>
              </w:rPr>
              <w:t>Use case name</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E145D44"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Earn Coins</w:t>
            </w:r>
          </w:p>
        </w:tc>
      </w:tr>
      <w:tr w:rsidR="007E5350" w:rsidRPr="007E5350" w14:paraId="04965910" w14:textId="77777777" w:rsidTr="00662B8D">
        <w:trPr>
          <w:trHeight w:val="361"/>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C4577C2" w14:textId="77777777" w:rsidR="007E5350" w:rsidRPr="007E5350" w:rsidRDefault="007E5350" w:rsidP="00BB6E03">
            <w:pPr>
              <w:widowControl/>
              <w:spacing w:line="240" w:lineRule="auto"/>
              <w:rPr>
                <w:sz w:val="24"/>
                <w:szCs w:val="24"/>
              </w:rPr>
            </w:pPr>
            <w:r w:rsidRPr="007E5350">
              <w:rPr>
                <w:color w:val="000000"/>
                <w:sz w:val="22"/>
                <w:szCs w:val="22"/>
              </w:rPr>
              <w:t>Scenario</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01018DC"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Processing coin-earning activities by WishWave users</w:t>
            </w:r>
          </w:p>
        </w:tc>
      </w:tr>
      <w:tr w:rsidR="007E5350" w:rsidRPr="007E5350" w14:paraId="3E83C06B" w14:textId="77777777" w:rsidTr="00662B8D">
        <w:trPr>
          <w:trHeight w:val="2468"/>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6E36394" w14:textId="77777777" w:rsidR="007E5350" w:rsidRPr="007E5350" w:rsidRDefault="007E5350" w:rsidP="00BB6E03">
            <w:pPr>
              <w:widowControl/>
              <w:spacing w:line="240" w:lineRule="auto"/>
              <w:rPr>
                <w:sz w:val="24"/>
                <w:szCs w:val="24"/>
              </w:rPr>
            </w:pPr>
            <w:r w:rsidRPr="007E5350">
              <w:rPr>
                <w:color w:val="000000"/>
                <w:sz w:val="22"/>
                <w:szCs w:val="22"/>
              </w:rPr>
              <w:t>Triggering event</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A5FB584" w14:textId="77777777" w:rsidR="00BB6E03" w:rsidRDefault="007E5350" w:rsidP="00283E17">
            <w:pPr>
              <w:widowControl/>
              <w:tabs>
                <w:tab w:val="left" w:pos="1601"/>
              </w:tabs>
              <w:spacing w:line="480" w:lineRule="auto"/>
              <w:ind w:left="48" w:right="180"/>
              <w:rPr>
                <w:color w:val="000000"/>
                <w:sz w:val="22"/>
                <w:szCs w:val="22"/>
              </w:rPr>
            </w:pPr>
            <w:r w:rsidRPr="007E5350">
              <w:rPr>
                <w:color w:val="000000"/>
                <w:sz w:val="22"/>
                <w:szCs w:val="22"/>
              </w:rPr>
              <w:t>User clicks button Play on StartUI</w:t>
            </w:r>
            <w:r w:rsidRPr="007E5350">
              <w:rPr>
                <w:color w:val="000000"/>
                <w:sz w:val="22"/>
                <w:szCs w:val="22"/>
              </w:rPr>
              <w:br/>
              <w:t>User selects and plants a tree on TreeListUI</w:t>
            </w:r>
          </w:p>
          <w:p w14:paraId="5ABF810A" w14:textId="6F9B0D72" w:rsidR="007E5350" w:rsidRPr="007E5350" w:rsidRDefault="007E5350" w:rsidP="00283E17">
            <w:pPr>
              <w:widowControl/>
              <w:tabs>
                <w:tab w:val="left" w:pos="1601"/>
              </w:tabs>
              <w:spacing w:line="480" w:lineRule="auto"/>
              <w:ind w:left="48" w:right="180"/>
              <w:rPr>
                <w:sz w:val="24"/>
                <w:szCs w:val="24"/>
              </w:rPr>
            </w:pPr>
            <w:r w:rsidRPr="007E5350">
              <w:rPr>
                <w:color w:val="000000"/>
                <w:sz w:val="22"/>
                <w:szCs w:val="22"/>
              </w:rPr>
              <w:t>User performs tree maintenance activities (watering, friend assistance) on FarmUI</w:t>
            </w:r>
          </w:p>
          <w:p w14:paraId="7FC6489A"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User completes tasks on TaskListUI to gain additional rewards</w:t>
            </w:r>
          </w:p>
          <w:p w14:paraId="74DC3254"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User collects coins when tree reaches maturity</w:t>
            </w:r>
          </w:p>
        </w:tc>
      </w:tr>
      <w:tr w:rsidR="007E5350" w:rsidRPr="007E5350" w14:paraId="560CE846" w14:textId="77777777" w:rsidTr="00662B8D">
        <w:trPr>
          <w:trHeight w:val="635"/>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F79A51B" w14:textId="77777777" w:rsidR="007E5350" w:rsidRPr="007E5350" w:rsidRDefault="007E5350" w:rsidP="00BB6E03">
            <w:pPr>
              <w:widowControl/>
              <w:spacing w:line="240" w:lineRule="auto"/>
              <w:rPr>
                <w:sz w:val="24"/>
                <w:szCs w:val="24"/>
              </w:rPr>
            </w:pPr>
            <w:r w:rsidRPr="007E5350">
              <w:rPr>
                <w:color w:val="000000"/>
                <w:sz w:val="22"/>
                <w:szCs w:val="22"/>
              </w:rPr>
              <w:t>Brief description</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8BFEDA6"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The use case allows user to earn coins by planting and maintaining trees until maturity</w:t>
            </w:r>
          </w:p>
        </w:tc>
      </w:tr>
      <w:tr w:rsidR="007E5350" w:rsidRPr="007E5350" w14:paraId="6EF19C80" w14:textId="77777777" w:rsidTr="00662B8D">
        <w:trPr>
          <w:trHeight w:val="48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8379FA5" w14:textId="77777777" w:rsidR="007E5350" w:rsidRPr="007E5350" w:rsidRDefault="007E5350" w:rsidP="00BB6E03">
            <w:pPr>
              <w:widowControl/>
              <w:spacing w:line="240" w:lineRule="auto"/>
              <w:rPr>
                <w:sz w:val="24"/>
                <w:szCs w:val="24"/>
              </w:rPr>
            </w:pPr>
            <w:r w:rsidRPr="007E5350">
              <w:rPr>
                <w:color w:val="000000"/>
                <w:sz w:val="22"/>
                <w:szCs w:val="22"/>
              </w:rPr>
              <w:t>Actor</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8F44B18"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Users</w:t>
            </w:r>
          </w:p>
        </w:tc>
      </w:tr>
      <w:tr w:rsidR="007E5350" w:rsidRPr="007E5350" w14:paraId="41B94249" w14:textId="77777777" w:rsidTr="00662B8D">
        <w:trPr>
          <w:trHeight w:val="826"/>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60DD0F6" w14:textId="77777777" w:rsidR="007E5350" w:rsidRPr="007E5350" w:rsidRDefault="007E5350" w:rsidP="00BB6E03">
            <w:pPr>
              <w:widowControl/>
              <w:spacing w:line="240" w:lineRule="auto"/>
              <w:rPr>
                <w:sz w:val="24"/>
                <w:szCs w:val="24"/>
              </w:rPr>
            </w:pPr>
            <w:r w:rsidRPr="007E5350">
              <w:rPr>
                <w:color w:val="000000"/>
                <w:sz w:val="22"/>
                <w:szCs w:val="22"/>
              </w:rPr>
              <w:t>Relate use cases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164DF4"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Register</w:t>
            </w:r>
            <w:r w:rsidRPr="007E5350">
              <w:rPr>
                <w:color w:val="000000"/>
                <w:sz w:val="22"/>
                <w:szCs w:val="22"/>
              </w:rPr>
              <w:br/>
            </w:r>
            <w:r w:rsidRPr="007E5350">
              <w:rPr>
                <w:color w:val="000000"/>
                <w:sz w:val="22"/>
                <w:szCs w:val="22"/>
              </w:rPr>
              <w:br/>
              <w:t xml:space="preserve"> Login</w:t>
            </w:r>
          </w:p>
        </w:tc>
      </w:tr>
      <w:tr w:rsidR="007E5350" w:rsidRPr="007E5350" w14:paraId="473C6E1B" w14:textId="77777777" w:rsidTr="00662B8D">
        <w:trPr>
          <w:trHeight w:val="75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B30D0A5" w14:textId="77777777" w:rsidR="007E5350" w:rsidRPr="007E5350" w:rsidRDefault="007E5350" w:rsidP="00BB6E03">
            <w:pPr>
              <w:widowControl/>
              <w:spacing w:line="240" w:lineRule="auto"/>
              <w:rPr>
                <w:sz w:val="24"/>
                <w:szCs w:val="24"/>
              </w:rPr>
            </w:pPr>
            <w:r w:rsidRPr="007E5350">
              <w:rPr>
                <w:color w:val="000000"/>
                <w:sz w:val="22"/>
                <w:szCs w:val="22"/>
              </w:rPr>
              <w:lastRenderedPageBreak/>
              <w:t>Preconditions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AC139E3"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User must have a registered account in the farm game</w:t>
            </w:r>
          </w:p>
          <w:p w14:paraId="01D67B55"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Active internet connection is required for gameplay</w:t>
            </w:r>
          </w:p>
          <w:p w14:paraId="1C461265"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User must have sufficient in-game resources (coins, water) to perform actions</w:t>
            </w:r>
          </w:p>
        </w:tc>
      </w:tr>
      <w:tr w:rsidR="007E5350" w:rsidRPr="007E5350" w14:paraId="50D0F6BD" w14:textId="77777777" w:rsidTr="00662B8D">
        <w:trPr>
          <w:trHeight w:val="655"/>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458E23D" w14:textId="77777777" w:rsidR="007E5350" w:rsidRPr="007E5350" w:rsidRDefault="007E5350" w:rsidP="00BB6E03">
            <w:pPr>
              <w:widowControl/>
              <w:spacing w:line="240" w:lineRule="auto"/>
              <w:rPr>
                <w:sz w:val="24"/>
                <w:szCs w:val="24"/>
              </w:rPr>
            </w:pPr>
            <w:r w:rsidRPr="007E5350">
              <w:rPr>
                <w:color w:val="000000"/>
                <w:sz w:val="22"/>
                <w:szCs w:val="22"/>
              </w:rPr>
              <w:t>Post 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0EC3599" w14:textId="77777777" w:rsidR="007E5350" w:rsidRPr="007E5350" w:rsidRDefault="007E5350" w:rsidP="00283E17">
            <w:pPr>
              <w:widowControl/>
              <w:tabs>
                <w:tab w:val="left" w:pos="1601"/>
              </w:tabs>
              <w:spacing w:line="240" w:lineRule="auto"/>
              <w:ind w:left="48" w:right="180"/>
              <w:rPr>
                <w:sz w:val="24"/>
                <w:szCs w:val="24"/>
              </w:rPr>
            </w:pPr>
            <w:r w:rsidRPr="007E5350">
              <w:rPr>
                <w:color w:val="000000"/>
                <w:sz w:val="22"/>
                <w:szCs w:val="22"/>
              </w:rPr>
              <w:t xml:space="preserve"> N/A.</w:t>
            </w:r>
          </w:p>
        </w:tc>
      </w:tr>
      <w:tr w:rsidR="007E5350" w:rsidRPr="007E5350" w14:paraId="486380CA" w14:textId="77777777" w:rsidTr="00662B8D">
        <w:trPr>
          <w:trHeight w:val="1020"/>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96876C"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t>Flow of events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D64779"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The user begins by selecting a tree from the TreeListUI. Once a selection is made, the system sends the tree selection data to the FarmManager, which saves the tree information and transitions the user to the FarmUI, displaying the newly planted tree.</w:t>
            </w:r>
          </w:p>
          <w:p w14:paraId="2F80D5EF"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 xml:space="preserve">On the </w:t>
            </w:r>
            <w:r w:rsidRPr="007E5350">
              <w:rPr>
                <w:b/>
                <w:bCs/>
                <w:color w:val="000000"/>
                <w:sz w:val="22"/>
                <w:szCs w:val="22"/>
              </w:rPr>
              <w:t>FarmUI</w:t>
            </w:r>
            <w:r w:rsidRPr="007E5350">
              <w:rPr>
                <w:color w:val="000000"/>
                <w:sz w:val="22"/>
                <w:szCs w:val="22"/>
              </w:rPr>
              <w:t xml:space="preserve">, the user can maintain the tree by tapping the </w:t>
            </w:r>
            <w:r w:rsidRPr="007E5350">
              <w:rPr>
                <w:b/>
                <w:bCs/>
                <w:color w:val="000000"/>
                <w:sz w:val="22"/>
                <w:szCs w:val="22"/>
              </w:rPr>
              <w:t>Water</w:t>
            </w:r>
            <w:r w:rsidRPr="007E5350">
              <w:rPr>
                <w:color w:val="000000"/>
                <w:sz w:val="22"/>
                <w:szCs w:val="22"/>
              </w:rPr>
              <w:t xml:space="preserve"> icon. This sends a request to the </w:t>
            </w:r>
            <w:r w:rsidRPr="007E5350">
              <w:rPr>
                <w:b/>
                <w:bCs/>
                <w:color w:val="000000"/>
                <w:sz w:val="22"/>
                <w:szCs w:val="22"/>
              </w:rPr>
              <w:t>FarmManager</w:t>
            </w:r>
            <w:r w:rsidRPr="007E5350">
              <w:rPr>
                <w:color w:val="000000"/>
                <w:sz w:val="22"/>
                <w:szCs w:val="22"/>
              </w:rPr>
              <w:t xml:space="preserve">, which checks the water quantity in the </w:t>
            </w:r>
            <w:r w:rsidRPr="007E5350">
              <w:rPr>
                <w:b/>
                <w:bCs/>
                <w:color w:val="000000"/>
                <w:sz w:val="22"/>
                <w:szCs w:val="22"/>
              </w:rPr>
              <w:t>WaterRepository</w:t>
            </w:r>
            <w:r w:rsidRPr="007E5350">
              <w:rPr>
                <w:color w:val="000000"/>
                <w:sz w:val="22"/>
                <w:szCs w:val="22"/>
              </w:rPr>
              <w:t xml:space="preserve">, adds the appropriate water level to the </w:t>
            </w:r>
            <w:r w:rsidRPr="007E5350">
              <w:rPr>
                <w:b/>
                <w:bCs/>
                <w:color w:val="000000"/>
                <w:sz w:val="22"/>
                <w:szCs w:val="22"/>
              </w:rPr>
              <w:t>TreeEntity</w:t>
            </w:r>
            <w:r w:rsidRPr="007E5350">
              <w:rPr>
                <w:color w:val="000000"/>
                <w:sz w:val="22"/>
                <w:szCs w:val="22"/>
              </w:rPr>
              <w:t xml:space="preserve">, and deducts the corresponding water drops from the </w:t>
            </w:r>
            <w:r w:rsidRPr="007E5350">
              <w:rPr>
                <w:b/>
                <w:bCs/>
                <w:color w:val="000000"/>
                <w:sz w:val="22"/>
                <w:szCs w:val="22"/>
              </w:rPr>
              <w:t>WaterRepository</w:t>
            </w:r>
            <w:r w:rsidRPr="007E5350">
              <w:rPr>
                <w:color w:val="000000"/>
                <w:sz w:val="22"/>
                <w:szCs w:val="22"/>
              </w:rPr>
              <w:t xml:space="preserve"> (up to a maximum of 50 drops per watering session).</w:t>
            </w:r>
          </w:p>
          <w:p w14:paraId="7C9BF7A7"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 xml:space="preserve">If the user taps the </w:t>
            </w:r>
            <w:r w:rsidRPr="007E5350">
              <w:rPr>
                <w:b/>
                <w:bCs/>
                <w:color w:val="000000"/>
                <w:sz w:val="22"/>
                <w:szCs w:val="22"/>
              </w:rPr>
              <w:t>Items</w:t>
            </w:r>
            <w:r w:rsidRPr="007E5350">
              <w:rPr>
                <w:color w:val="000000"/>
                <w:sz w:val="22"/>
                <w:szCs w:val="22"/>
              </w:rPr>
              <w:t xml:space="preserve"> icon, a request is sent to the </w:t>
            </w:r>
            <w:r w:rsidRPr="007E5350">
              <w:rPr>
                <w:b/>
                <w:bCs/>
                <w:color w:val="000000"/>
                <w:sz w:val="22"/>
                <w:szCs w:val="22"/>
              </w:rPr>
              <w:t>FarmManager</w:t>
            </w:r>
            <w:r w:rsidRPr="007E5350">
              <w:rPr>
                <w:color w:val="000000"/>
                <w:sz w:val="22"/>
                <w:szCs w:val="22"/>
              </w:rPr>
              <w:t xml:space="preserve"> to query the list of items from the </w:t>
            </w:r>
            <w:r w:rsidRPr="007E5350">
              <w:rPr>
                <w:b/>
                <w:bCs/>
                <w:color w:val="000000"/>
                <w:sz w:val="22"/>
                <w:szCs w:val="22"/>
              </w:rPr>
              <w:t>ItemRepository</w:t>
            </w:r>
            <w:r w:rsidRPr="007E5350">
              <w:rPr>
                <w:color w:val="000000"/>
                <w:sz w:val="22"/>
                <w:szCs w:val="22"/>
              </w:rPr>
              <w:t xml:space="preserve">. The </w:t>
            </w:r>
            <w:r w:rsidRPr="007E5350">
              <w:rPr>
                <w:b/>
                <w:bCs/>
                <w:color w:val="000000"/>
                <w:sz w:val="22"/>
                <w:szCs w:val="22"/>
              </w:rPr>
              <w:t>FarmUI</w:t>
            </w:r>
            <w:r w:rsidRPr="007E5350">
              <w:rPr>
                <w:color w:val="000000"/>
                <w:sz w:val="22"/>
                <w:szCs w:val="22"/>
              </w:rPr>
              <w:t xml:space="preserve"> then transitions to the </w:t>
            </w:r>
            <w:r w:rsidRPr="007E5350">
              <w:rPr>
                <w:b/>
                <w:bCs/>
                <w:color w:val="000000"/>
                <w:sz w:val="22"/>
                <w:szCs w:val="22"/>
              </w:rPr>
              <w:t>ItemShopUI</w:t>
            </w:r>
            <w:r w:rsidRPr="007E5350">
              <w:rPr>
                <w:color w:val="000000"/>
                <w:sz w:val="22"/>
                <w:szCs w:val="22"/>
              </w:rPr>
              <w:t xml:space="preserve">, where users can either purchase items or switch to the </w:t>
            </w:r>
            <w:r w:rsidRPr="007E5350">
              <w:rPr>
                <w:b/>
                <w:bCs/>
                <w:color w:val="000000"/>
                <w:sz w:val="22"/>
                <w:szCs w:val="22"/>
              </w:rPr>
              <w:t>ItemStorage</w:t>
            </w:r>
            <w:r w:rsidRPr="007E5350">
              <w:rPr>
                <w:color w:val="000000"/>
                <w:sz w:val="22"/>
                <w:szCs w:val="22"/>
              </w:rPr>
              <w:t xml:space="preserve"> tab. When buying an item, the system sends a request to the </w:t>
            </w:r>
            <w:r w:rsidRPr="007E5350">
              <w:rPr>
                <w:b/>
                <w:bCs/>
                <w:color w:val="000000"/>
                <w:sz w:val="22"/>
                <w:szCs w:val="22"/>
              </w:rPr>
              <w:t>FarmManager</w:t>
            </w:r>
            <w:r w:rsidRPr="007E5350">
              <w:rPr>
                <w:color w:val="000000"/>
                <w:sz w:val="22"/>
                <w:szCs w:val="22"/>
              </w:rPr>
              <w:t xml:space="preserve">, which checks the user's coin balance. A confirmation box is displayed, and if the user confirms the purchase, the </w:t>
            </w:r>
            <w:r w:rsidRPr="007E5350">
              <w:rPr>
                <w:b/>
                <w:bCs/>
                <w:color w:val="000000"/>
                <w:sz w:val="22"/>
                <w:szCs w:val="22"/>
              </w:rPr>
              <w:t>FarmManager</w:t>
            </w:r>
            <w:r w:rsidRPr="007E5350">
              <w:rPr>
                <w:color w:val="000000"/>
                <w:sz w:val="22"/>
                <w:szCs w:val="22"/>
              </w:rPr>
              <w:t xml:space="preserve"> deducts the corresponding coin amount and adds the purchased item to the </w:t>
            </w:r>
            <w:r w:rsidRPr="007E5350">
              <w:rPr>
                <w:b/>
                <w:bCs/>
                <w:color w:val="000000"/>
                <w:sz w:val="22"/>
                <w:szCs w:val="22"/>
              </w:rPr>
              <w:t>ItemRepository</w:t>
            </w:r>
            <w:r w:rsidRPr="007E5350">
              <w:rPr>
                <w:color w:val="000000"/>
                <w:sz w:val="22"/>
                <w:szCs w:val="22"/>
              </w:rPr>
              <w:t>. If the user cancels, no action is taken.</w:t>
            </w:r>
          </w:p>
          <w:p w14:paraId="0678CCF7"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 xml:space="preserve">Alternatively, if the user switches to the </w:t>
            </w:r>
            <w:r w:rsidRPr="007E5350">
              <w:rPr>
                <w:b/>
                <w:bCs/>
                <w:color w:val="000000"/>
                <w:sz w:val="22"/>
                <w:szCs w:val="22"/>
              </w:rPr>
              <w:t>ItemStorage</w:t>
            </w:r>
            <w:r w:rsidRPr="007E5350">
              <w:rPr>
                <w:color w:val="000000"/>
                <w:sz w:val="22"/>
                <w:szCs w:val="22"/>
              </w:rPr>
              <w:t xml:space="preserve"> tab, the </w:t>
            </w:r>
            <w:r w:rsidRPr="007E5350">
              <w:rPr>
                <w:b/>
                <w:bCs/>
                <w:color w:val="000000"/>
                <w:sz w:val="22"/>
                <w:szCs w:val="22"/>
              </w:rPr>
              <w:t>FarmManager</w:t>
            </w:r>
            <w:r w:rsidRPr="007E5350">
              <w:rPr>
                <w:color w:val="000000"/>
                <w:sz w:val="22"/>
                <w:szCs w:val="22"/>
              </w:rPr>
              <w:t xml:space="preserve"> queries the list of owned items and displays them in the </w:t>
            </w:r>
            <w:r w:rsidRPr="007E5350">
              <w:rPr>
                <w:b/>
                <w:bCs/>
                <w:color w:val="000000"/>
                <w:sz w:val="22"/>
                <w:szCs w:val="22"/>
              </w:rPr>
              <w:t>ItemStorageUI</w:t>
            </w:r>
            <w:r w:rsidRPr="007E5350">
              <w:rPr>
                <w:color w:val="000000"/>
                <w:sz w:val="22"/>
                <w:szCs w:val="22"/>
              </w:rPr>
              <w:t xml:space="preserve">. The user can select an item and tap </w:t>
            </w:r>
            <w:r w:rsidRPr="007E5350">
              <w:rPr>
                <w:b/>
                <w:bCs/>
                <w:color w:val="000000"/>
                <w:sz w:val="22"/>
                <w:szCs w:val="22"/>
              </w:rPr>
              <w:t>Use</w:t>
            </w:r>
            <w:r w:rsidRPr="007E5350">
              <w:rPr>
                <w:color w:val="000000"/>
                <w:sz w:val="22"/>
                <w:szCs w:val="22"/>
              </w:rPr>
              <w:t xml:space="preserve">, which sends a request to the </w:t>
            </w:r>
            <w:r w:rsidRPr="007E5350">
              <w:rPr>
                <w:b/>
                <w:bCs/>
                <w:color w:val="000000"/>
                <w:sz w:val="22"/>
                <w:szCs w:val="22"/>
              </w:rPr>
              <w:t>FarmManager</w:t>
            </w:r>
            <w:r w:rsidRPr="007E5350">
              <w:rPr>
                <w:color w:val="000000"/>
                <w:sz w:val="22"/>
                <w:szCs w:val="22"/>
              </w:rPr>
              <w:t xml:space="preserve">. The </w:t>
            </w:r>
            <w:r w:rsidRPr="007E5350">
              <w:rPr>
                <w:b/>
                <w:bCs/>
                <w:color w:val="000000"/>
                <w:sz w:val="22"/>
                <w:szCs w:val="22"/>
              </w:rPr>
              <w:t>FarmManager</w:t>
            </w:r>
            <w:r w:rsidRPr="007E5350">
              <w:rPr>
                <w:color w:val="000000"/>
                <w:sz w:val="22"/>
                <w:szCs w:val="22"/>
              </w:rPr>
              <w:t xml:space="preserve"> applies the item's effect to the tree, removes the item from the user's inventory, and updates the relevant data.</w:t>
            </w:r>
          </w:p>
          <w:p w14:paraId="635BC69E"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 xml:space="preserve">If the user taps the </w:t>
            </w:r>
            <w:r w:rsidRPr="007E5350">
              <w:rPr>
                <w:b/>
                <w:bCs/>
                <w:color w:val="000000"/>
                <w:sz w:val="22"/>
                <w:szCs w:val="22"/>
              </w:rPr>
              <w:t>Change Tree</w:t>
            </w:r>
            <w:r w:rsidRPr="007E5350">
              <w:rPr>
                <w:color w:val="000000"/>
                <w:sz w:val="22"/>
                <w:szCs w:val="22"/>
              </w:rPr>
              <w:t xml:space="preserve"> icon, the </w:t>
            </w:r>
            <w:r w:rsidRPr="007E5350">
              <w:rPr>
                <w:b/>
                <w:bCs/>
                <w:color w:val="000000"/>
                <w:sz w:val="22"/>
                <w:szCs w:val="22"/>
              </w:rPr>
              <w:t>FarmManager</w:t>
            </w:r>
            <w:r w:rsidRPr="007E5350">
              <w:rPr>
                <w:color w:val="000000"/>
                <w:sz w:val="22"/>
                <w:szCs w:val="22"/>
              </w:rPr>
              <w:t xml:space="preserve"> queries a list of trees along with their prices, as changing trees now incurs a coin cost. The system displays a </w:t>
            </w:r>
            <w:r w:rsidRPr="007E5350">
              <w:rPr>
                <w:b/>
                <w:bCs/>
                <w:color w:val="000000"/>
                <w:sz w:val="22"/>
                <w:szCs w:val="22"/>
              </w:rPr>
              <w:t>TreeListBox</w:t>
            </w:r>
            <w:r w:rsidRPr="007E5350">
              <w:rPr>
                <w:color w:val="000000"/>
                <w:sz w:val="22"/>
                <w:szCs w:val="22"/>
              </w:rPr>
              <w:t xml:space="preserve">, where the user selects a tree. A request is then sent to the </w:t>
            </w:r>
            <w:r w:rsidRPr="007E5350">
              <w:rPr>
                <w:b/>
                <w:bCs/>
                <w:color w:val="000000"/>
                <w:sz w:val="22"/>
                <w:szCs w:val="22"/>
              </w:rPr>
              <w:t>FarmManager</w:t>
            </w:r>
            <w:r w:rsidRPr="007E5350">
              <w:rPr>
                <w:color w:val="000000"/>
                <w:sz w:val="22"/>
                <w:szCs w:val="22"/>
              </w:rPr>
              <w:t xml:space="preserve">, which checks the user's coin balance and displays a confirmation box. Upon confirmation, the </w:t>
            </w:r>
            <w:r w:rsidRPr="007E5350">
              <w:rPr>
                <w:b/>
                <w:bCs/>
                <w:color w:val="000000"/>
                <w:sz w:val="22"/>
                <w:szCs w:val="22"/>
              </w:rPr>
              <w:t>FarmManager</w:t>
            </w:r>
            <w:r w:rsidRPr="007E5350">
              <w:rPr>
                <w:color w:val="000000"/>
                <w:sz w:val="22"/>
                <w:szCs w:val="22"/>
              </w:rPr>
              <w:t xml:space="preserve"> updates the </w:t>
            </w:r>
            <w:r w:rsidRPr="007E5350">
              <w:rPr>
                <w:b/>
                <w:bCs/>
                <w:color w:val="000000"/>
                <w:sz w:val="22"/>
                <w:szCs w:val="22"/>
              </w:rPr>
              <w:t>TreeEntity</w:t>
            </w:r>
            <w:r w:rsidRPr="007E5350">
              <w:rPr>
                <w:color w:val="000000"/>
                <w:sz w:val="22"/>
                <w:szCs w:val="22"/>
              </w:rPr>
              <w:t xml:space="preserve"> with the new tree (starting with a water level of 0) and deducts the corresponding coin cost. The user can cancel at any time, in which case no changes are made.</w:t>
            </w:r>
          </w:p>
          <w:p w14:paraId="52DF7FA7"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lastRenderedPageBreak/>
              <w:t xml:space="preserve">For events, tapping the </w:t>
            </w:r>
            <w:r w:rsidRPr="007E5350">
              <w:rPr>
                <w:b/>
                <w:bCs/>
                <w:color w:val="000000"/>
                <w:sz w:val="22"/>
                <w:szCs w:val="22"/>
              </w:rPr>
              <w:t>Events</w:t>
            </w:r>
            <w:r w:rsidRPr="007E5350">
              <w:rPr>
                <w:color w:val="000000"/>
                <w:sz w:val="22"/>
                <w:szCs w:val="22"/>
              </w:rPr>
              <w:t xml:space="preserve"> icon sends a request to the </w:t>
            </w:r>
            <w:r w:rsidRPr="007E5350">
              <w:rPr>
                <w:b/>
                <w:bCs/>
                <w:color w:val="000000"/>
                <w:sz w:val="22"/>
                <w:szCs w:val="22"/>
              </w:rPr>
              <w:t>FarmManager</w:t>
            </w:r>
            <w:r w:rsidRPr="007E5350">
              <w:rPr>
                <w:color w:val="000000"/>
                <w:sz w:val="22"/>
                <w:szCs w:val="22"/>
              </w:rPr>
              <w:t xml:space="preserve">, which retrieves the list of events. The </w:t>
            </w:r>
            <w:r w:rsidRPr="007E5350">
              <w:rPr>
                <w:b/>
                <w:bCs/>
                <w:color w:val="000000"/>
                <w:sz w:val="22"/>
                <w:szCs w:val="22"/>
              </w:rPr>
              <w:t>FarmUI</w:t>
            </w:r>
            <w:r w:rsidRPr="007E5350">
              <w:rPr>
                <w:color w:val="000000"/>
                <w:sz w:val="22"/>
                <w:szCs w:val="22"/>
              </w:rPr>
              <w:t xml:space="preserve"> displays the events in a </w:t>
            </w:r>
            <w:r w:rsidRPr="007E5350">
              <w:rPr>
                <w:b/>
                <w:bCs/>
                <w:color w:val="000000"/>
                <w:sz w:val="22"/>
                <w:szCs w:val="22"/>
              </w:rPr>
              <w:t>EventListPopup</w:t>
            </w:r>
            <w:r w:rsidRPr="007E5350">
              <w:rPr>
                <w:color w:val="000000"/>
                <w:sz w:val="22"/>
                <w:szCs w:val="22"/>
              </w:rPr>
              <w:t>, where users can view event details and requirements.</w:t>
            </w:r>
          </w:p>
          <w:p w14:paraId="633104DB"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 xml:space="preserve">When the user taps the </w:t>
            </w:r>
            <w:r w:rsidRPr="007E5350">
              <w:rPr>
                <w:b/>
                <w:bCs/>
                <w:color w:val="000000"/>
                <w:sz w:val="22"/>
                <w:szCs w:val="22"/>
              </w:rPr>
              <w:t>Task</w:t>
            </w:r>
            <w:r w:rsidRPr="007E5350">
              <w:rPr>
                <w:color w:val="000000"/>
                <w:sz w:val="22"/>
                <w:szCs w:val="22"/>
              </w:rPr>
              <w:t xml:space="preserve"> icon, a request is sent to the </w:t>
            </w:r>
            <w:r w:rsidRPr="007E5350">
              <w:rPr>
                <w:b/>
                <w:bCs/>
                <w:color w:val="000000"/>
                <w:sz w:val="22"/>
                <w:szCs w:val="22"/>
              </w:rPr>
              <w:t>FarmManager</w:t>
            </w:r>
            <w:r w:rsidRPr="007E5350">
              <w:rPr>
                <w:color w:val="000000"/>
                <w:sz w:val="22"/>
                <w:szCs w:val="22"/>
              </w:rPr>
              <w:t xml:space="preserve"> to query the list of tasks. The system displays the tasks in the </w:t>
            </w:r>
            <w:r w:rsidRPr="007E5350">
              <w:rPr>
                <w:b/>
                <w:bCs/>
                <w:color w:val="000000"/>
                <w:sz w:val="22"/>
                <w:szCs w:val="22"/>
              </w:rPr>
              <w:t>TasksListUI</w:t>
            </w:r>
            <w:r w:rsidRPr="007E5350">
              <w:rPr>
                <w:color w:val="000000"/>
                <w:sz w:val="22"/>
                <w:szCs w:val="22"/>
              </w:rPr>
              <w:t xml:space="preserve">, where users can complete them. For simple tasks, the </w:t>
            </w:r>
            <w:r w:rsidRPr="007E5350">
              <w:rPr>
                <w:b/>
                <w:bCs/>
                <w:color w:val="000000"/>
                <w:sz w:val="22"/>
                <w:szCs w:val="22"/>
              </w:rPr>
              <w:t>FarmManager</w:t>
            </w:r>
            <w:r w:rsidRPr="007E5350">
              <w:rPr>
                <w:color w:val="000000"/>
                <w:sz w:val="22"/>
                <w:szCs w:val="22"/>
              </w:rPr>
              <w:t xml:space="preserve"> updates the task state and adds the corresponding water reward to the </w:t>
            </w:r>
            <w:r w:rsidRPr="007E5350">
              <w:rPr>
                <w:b/>
                <w:bCs/>
                <w:color w:val="000000"/>
                <w:sz w:val="22"/>
                <w:szCs w:val="22"/>
              </w:rPr>
              <w:t>WaterRepository</w:t>
            </w:r>
            <w:r w:rsidRPr="007E5350">
              <w:rPr>
                <w:color w:val="000000"/>
                <w:sz w:val="22"/>
                <w:szCs w:val="22"/>
              </w:rPr>
              <w:t xml:space="preserve">. For complex tasks, the user is redirected to the </w:t>
            </w:r>
            <w:r w:rsidRPr="007E5350">
              <w:rPr>
                <w:b/>
                <w:bCs/>
                <w:color w:val="000000"/>
                <w:sz w:val="22"/>
                <w:szCs w:val="22"/>
              </w:rPr>
              <w:t>TaskDetailedUI</w:t>
            </w:r>
            <w:r w:rsidRPr="007E5350">
              <w:rPr>
                <w:color w:val="000000"/>
                <w:sz w:val="22"/>
                <w:szCs w:val="22"/>
              </w:rPr>
              <w:t xml:space="preserve">, where they can decide whether to proceed. If the task is completed, the </w:t>
            </w:r>
            <w:r w:rsidRPr="007E5350">
              <w:rPr>
                <w:b/>
                <w:bCs/>
                <w:color w:val="000000"/>
                <w:sz w:val="22"/>
                <w:szCs w:val="22"/>
              </w:rPr>
              <w:t>FarmManager</w:t>
            </w:r>
            <w:r w:rsidRPr="007E5350">
              <w:rPr>
                <w:color w:val="000000"/>
                <w:sz w:val="22"/>
                <w:szCs w:val="22"/>
              </w:rPr>
              <w:t xml:space="preserve"> updates the task state and adds the appropriate water reward.</w:t>
            </w:r>
          </w:p>
          <w:p w14:paraId="6A942191"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 xml:space="preserve">Tapping the </w:t>
            </w:r>
            <w:r w:rsidRPr="007E5350">
              <w:rPr>
                <w:b/>
                <w:bCs/>
                <w:color w:val="000000"/>
                <w:sz w:val="22"/>
                <w:szCs w:val="22"/>
              </w:rPr>
              <w:t>Notification</w:t>
            </w:r>
            <w:r w:rsidRPr="007E5350">
              <w:rPr>
                <w:color w:val="000000"/>
                <w:sz w:val="22"/>
                <w:szCs w:val="22"/>
              </w:rPr>
              <w:t xml:space="preserve"> icon sends a request to the </w:t>
            </w:r>
            <w:r w:rsidRPr="007E5350">
              <w:rPr>
                <w:b/>
                <w:bCs/>
                <w:color w:val="000000"/>
                <w:sz w:val="22"/>
                <w:szCs w:val="22"/>
              </w:rPr>
              <w:t>FarmManager</w:t>
            </w:r>
            <w:r w:rsidRPr="007E5350">
              <w:rPr>
                <w:color w:val="000000"/>
                <w:sz w:val="22"/>
                <w:szCs w:val="22"/>
              </w:rPr>
              <w:t xml:space="preserve">, which queries the list of notifications. The notifications are displayed in the </w:t>
            </w:r>
            <w:r w:rsidRPr="007E5350">
              <w:rPr>
                <w:b/>
                <w:bCs/>
                <w:color w:val="000000"/>
                <w:sz w:val="22"/>
                <w:szCs w:val="22"/>
              </w:rPr>
              <w:t>NotifListUI</w:t>
            </w:r>
            <w:r w:rsidRPr="007E5350">
              <w:rPr>
                <w:color w:val="000000"/>
                <w:sz w:val="22"/>
                <w:szCs w:val="22"/>
              </w:rPr>
              <w:t>, allowing the user to review updates or interact with friends.</w:t>
            </w:r>
          </w:p>
          <w:p w14:paraId="4FD8B9FA"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 xml:space="preserve">Finally, when the tree is fully grown, a </w:t>
            </w:r>
            <w:r w:rsidRPr="007E5350">
              <w:rPr>
                <w:b/>
                <w:bCs/>
                <w:color w:val="000000"/>
                <w:sz w:val="22"/>
                <w:szCs w:val="22"/>
              </w:rPr>
              <w:t>Collect Coins</w:t>
            </w:r>
            <w:r w:rsidRPr="007E5350">
              <w:rPr>
                <w:color w:val="000000"/>
                <w:sz w:val="22"/>
                <w:szCs w:val="22"/>
              </w:rPr>
              <w:t xml:space="preserve"> button automatically appears on the </w:t>
            </w:r>
            <w:r w:rsidRPr="007E5350">
              <w:rPr>
                <w:b/>
                <w:bCs/>
                <w:color w:val="000000"/>
                <w:sz w:val="22"/>
                <w:szCs w:val="22"/>
              </w:rPr>
              <w:t>FarmUI</w:t>
            </w:r>
            <w:r w:rsidRPr="007E5350">
              <w:rPr>
                <w:color w:val="000000"/>
                <w:sz w:val="22"/>
                <w:szCs w:val="22"/>
              </w:rPr>
              <w:t xml:space="preserve">. The user can tap this button to send a request to the </w:t>
            </w:r>
            <w:r w:rsidRPr="007E5350">
              <w:rPr>
                <w:b/>
                <w:bCs/>
                <w:color w:val="000000"/>
                <w:sz w:val="22"/>
                <w:szCs w:val="22"/>
              </w:rPr>
              <w:t>FarmManager</w:t>
            </w:r>
            <w:r w:rsidRPr="007E5350">
              <w:rPr>
                <w:color w:val="000000"/>
                <w:sz w:val="22"/>
                <w:szCs w:val="22"/>
              </w:rPr>
              <w:t>, which refreshes the session, adds the corresponding coins to the user's coin bank, and displays a success message confirming the collection.</w:t>
            </w:r>
          </w:p>
        </w:tc>
      </w:tr>
      <w:tr w:rsidR="007E5350" w:rsidRPr="007E5350" w14:paraId="407582B9" w14:textId="77777777" w:rsidTr="00662B8D">
        <w:trPr>
          <w:trHeight w:val="775"/>
        </w:trPr>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509E79" w14:textId="77777777" w:rsidR="007E5350" w:rsidRPr="007E5350" w:rsidRDefault="007E5350" w:rsidP="007E5350">
            <w:pPr>
              <w:widowControl/>
              <w:spacing w:before="240" w:after="240" w:line="240" w:lineRule="auto"/>
              <w:jc w:val="both"/>
              <w:rPr>
                <w:sz w:val="24"/>
                <w:szCs w:val="24"/>
              </w:rPr>
            </w:pPr>
            <w:r w:rsidRPr="007E5350">
              <w:rPr>
                <w:color w:val="000000"/>
                <w:sz w:val="22"/>
                <w:szCs w:val="22"/>
              </w:rPr>
              <w:lastRenderedPageBreak/>
              <w:t>Exception conditions</w:t>
            </w:r>
          </w:p>
        </w:tc>
        <w:tc>
          <w:tcPr>
            <w:tcW w:w="7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DC60AC" w14:textId="77777777" w:rsidR="007E5350" w:rsidRPr="007E5350" w:rsidRDefault="007E5350" w:rsidP="00283E17">
            <w:pPr>
              <w:widowControl/>
              <w:tabs>
                <w:tab w:val="left" w:pos="1601"/>
              </w:tabs>
              <w:spacing w:before="240" w:after="240" w:line="240" w:lineRule="auto"/>
              <w:ind w:left="48" w:right="180"/>
              <w:jc w:val="both"/>
              <w:rPr>
                <w:sz w:val="24"/>
                <w:szCs w:val="24"/>
              </w:rPr>
            </w:pPr>
            <w:r w:rsidRPr="007E5350">
              <w:rPr>
                <w:color w:val="000000"/>
                <w:sz w:val="22"/>
                <w:szCs w:val="22"/>
              </w:rPr>
              <w:t>N/A.</w:t>
            </w:r>
          </w:p>
        </w:tc>
      </w:tr>
    </w:tbl>
    <w:p w14:paraId="022EB6A2" w14:textId="77777777" w:rsidR="00C356BF" w:rsidRPr="00861F8F" w:rsidRDefault="00C356BF"/>
    <w:p w14:paraId="730530CC" w14:textId="529E9959" w:rsidR="00C356BF" w:rsidRPr="00861F8F" w:rsidRDefault="00000000" w:rsidP="00F1639B">
      <w:pPr>
        <w:pStyle w:val="Heading1"/>
        <w:rPr>
          <w:rFonts w:ascii="Times New Roman" w:hAnsi="Times New Roman"/>
        </w:rPr>
      </w:pPr>
      <w:bookmarkStart w:id="16" w:name="_Toc492766850"/>
      <w:r w:rsidRPr="00861F8F">
        <w:rPr>
          <w:rFonts w:ascii="Times New Roman" w:hAnsi="Times New Roman"/>
        </w:rPr>
        <w:t>Logical View</w:t>
      </w:r>
      <w:bookmarkEnd w:id="16"/>
      <w:r w:rsidRPr="00861F8F">
        <w:rPr>
          <w:rFonts w:ascii="Times New Roman" w:hAnsi="Times New Roman"/>
        </w:rPr>
        <w:t xml:space="preserve"> </w:t>
      </w:r>
    </w:p>
    <w:p w14:paraId="292DFAD2" w14:textId="7903F4FD" w:rsidR="00C356BF" w:rsidRPr="00861F8F" w:rsidRDefault="00000000">
      <w:pPr>
        <w:pStyle w:val="Heading2"/>
        <w:rPr>
          <w:rFonts w:ascii="Times New Roman" w:hAnsi="Times New Roman"/>
        </w:rPr>
      </w:pPr>
      <w:bookmarkStart w:id="17" w:name="_Toc492766851"/>
      <w:r w:rsidRPr="00861F8F">
        <w:rPr>
          <w:rFonts w:ascii="Times New Roman" w:hAnsi="Times New Roman"/>
        </w:rPr>
        <w:t>Overview</w:t>
      </w:r>
      <w:bookmarkEnd w:id="17"/>
    </w:p>
    <w:p w14:paraId="3E591524" w14:textId="41A36ACF" w:rsidR="00B17D67" w:rsidRDefault="00B17D67" w:rsidP="00B17D67">
      <w:pPr>
        <w:pStyle w:val="BodyText"/>
      </w:pPr>
      <w:r>
        <w:t>This section describes the logical view of the WishWave system architecture, including the main decomposition of the design model into package layers. The WishWave system’s logical view includes three core packages:</w:t>
      </w:r>
    </w:p>
    <w:p w14:paraId="0771A353" w14:textId="6A1E69B6" w:rsidR="00B17D67" w:rsidRDefault="00B17D67" w:rsidP="00B17D67">
      <w:pPr>
        <w:pStyle w:val="BodyText"/>
        <w:numPr>
          <w:ilvl w:val="1"/>
          <w:numId w:val="25"/>
        </w:numPr>
      </w:pPr>
      <w:r>
        <w:t>Model: Manages core data and logic for WishWave, covering user coins, product listings, order tracking, affiliate data, shop settings, and live streaming.</w:t>
      </w:r>
    </w:p>
    <w:p w14:paraId="0AEB8E70" w14:textId="7DFB4EE5" w:rsidR="00B17D67" w:rsidRDefault="00B17D67" w:rsidP="00B17D67">
      <w:pPr>
        <w:pStyle w:val="BodyText"/>
        <w:numPr>
          <w:ilvl w:val="1"/>
          <w:numId w:val="25"/>
        </w:numPr>
      </w:pPr>
      <w:r>
        <w:t>Views: Generates the user interface, displaying elements such as the marketplace, shop management dashboard, coin earning activities, real-time chat, live showcase streams, and order history.</w:t>
      </w:r>
    </w:p>
    <w:p w14:paraId="759E5729" w14:textId="3E68AEE4" w:rsidR="00B17D67" w:rsidRDefault="00B17D67" w:rsidP="00B17D67">
      <w:pPr>
        <w:pStyle w:val="BodyText"/>
        <w:numPr>
          <w:ilvl w:val="1"/>
          <w:numId w:val="25"/>
        </w:numPr>
      </w:pPr>
      <w:r>
        <w:t>Controller: Sends commands to update the model (e.g., earning coins, processing purchases, generating affiliate links) and adjusts the model’s display in the views. It manages business logic for marketplace, chat, live streaming, and shop functions.</w:t>
      </w:r>
    </w:p>
    <w:p w14:paraId="2075B942" w14:textId="56DD002D" w:rsidR="00B17D67" w:rsidRPr="00861F8F" w:rsidRDefault="00B17D67" w:rsidP="00B17D67">
      <w:pPr>
        <w:pStyle w:val="BodyText"/>
        <w:jc w:val="center"/>
      </w:pPr>
      <w:r>
        <w:rPr>
          <w:noProof/>
          <w:color w:val="000000"/>
          <w:sz w:val="22"/>
          <w:szCs w:val="22"/>
          <w:bdr w:val="none" w:sz="0" w:space="0" w:color="auto" w:frame="1"/>
        </w:rPr>
        <w:lastRenderedPageBreak/>
        <w:drawing>
          <wp:inline distT="0" distB="0" distL="0" distR="0" wp14:anchorId="619B75A0" wp14:editId="1A62AEEA">
            <wp:extent cx="3584980" cy="2062480"/>
            <wp:effectExtent l="0" t="0" r="0" b="0"/>
            <wp:docPr id="1980181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4980" cy="2062480"/>
                    </a:xfrm>
                    <a:prstGeom prst="rect">
                      <a:avLst/>
                    </a:prstGeom>
                    <a:noFill/>
                    <a:ln>
                      <a:noFill/>
                    </a:ln>
                  </pic:spPr>
                </pic:pic>
              </a:graphicData>
            </a:graphic>
          </wp:inline>
        </w:drawing>
      </w:r>
    </w:p>
    <w:p w14:paraId="58DAF07D" w14:textId="799A6A2E" w:rsidR="00C356BF" w:rsidRPr="00861F8F" w:rsidRDefault="00000000">
      <w:pPr>
        <w:pStyle w:val="Heading2"/>
        <w:rPr>
          <w:rFonts w:ascii="Times New Roman" w:hAnsi="Times New Roman"/>
        </w:rPr>
      </w:pPr>
      <w:bookmarkStart w:id="18" w:name="_Toc492766852"/>
      <w:r w:rsidRPr="00861F8F">
        <w:rPr>
          <w:rFonts w:ascii="Times New Roman" w:hAnsi="Times New Roman"/>
        </w:rPr>
        <w:t>Architecturally Significant Design Packages</w:t>
      </w:r>
      <w:bookmarkEnd w:id="18"/>
    </w:p>
    <w:p w14:paraId="41FDA976" w14:textId="77777777" w:rsidR="00A63EB4" w:rsidRPr="001663C6" w:rsidRDefault="00A63EB4" w:rsidP="00A63EB4">
      <w:pPr>
        <w:rPr>
          <w:b/>
          <w:bCs/>
          <w:i/>
          <w:iCs/>
        </w:rPr>
      </w:pPr>
      <w:r w:rsidRPr="001663C6">
        <w:rPr>
          <w:b/>
          <w:bCs/>
          <w:i/>
          <w:iCs/>
        </w:rPr>
        <w:t>*Centralized System Controllers</w:t>
      </w:r>
      <w:r>
        <w:rPr>
          <w:b/>
          <w:bCs/>
          <w:i/>
          <w:iCs/>
        </w:rPr>
        <w:t>:</w:t>
      </w:r>
    </w:p>
    <w:p w14:paraId="3B5AD92D" w14:textId="77777777" w:rsidR="00A63EB4" w:rsidRDefault="00A63EB4" w:rsidP="00A63EB4">
      <w:r>
        <w:rPr>
          <w:noProof/>
        </w:rPr>
        <w:drawing>
          <wp:inline distT="0" distB="0" distL="0" distR="0" wp14:anchorId="1C2DAF84" wp14:editId="1FB314F3">
            <wp:extent cx="5943600" cy="3782060"/>
            <wp:effectExtent l="0" t="0" r="0" b="8890"/>
            <wp:docPr id="1858157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57813" name="Picture 1858157813"/>
                    <pic:cNvPicPr/>
                  </pic:nvPicPr>
                  <pic:blipFill>
                    <a:blip r:embed="rId12">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274A6DDD" w14:textId="77777777" w:rsidR="00A63EB4" w:rsidRPr="000C3926" w:rsidRDefault="00A63EB4" w:rsidP="00A63EB4">
      <w:pPr>
        <w:rPr>
          <w:b/>
          <w:bCs/>
          <w:i/>
          <w:iCs/>
        </w:rPr>
      </w:pPr>
      <w:r w:rsidRPr="000C3926">
        <w:rPr>
          <w:b/>
          <w:bCs/>
          <w:i/>
          <w:iCs/>
        </w:rPr>
        <w:t>*System Data Models</w:t>
      </w:r>
      <w:r>
        <w:rPr>
          <w:b/>
          <w:bCs/>
          <w:i/>
          <w:iCs/>
        </w:rPr>
        <w:t>:</w:t>
      </w:r>
    </w:p>
    <w:p w14:paraId="6D657AF1" w14:textId="77777777" w:rsidR="00A63EB4" w:rsidRDefault="00A63EB4" w:rsidP="00A63EB4">
      <w:pPr>
        <w:jc w:val="center"/>
      </w:pPr>
      <w:r>
        <w:rPr>
          <w:noProof/>
        </w:rPr>
        <w:lastRenderedPageBreak/>
        <w:drawing>
          <wp:inline distT="0" distB="0" distL="0" distR="0" wp14:anchorId="34377862" wp14:editId="4F1213BA">
            <wp:extent cx="5943600" cy="3420110"/>
            <wp:effectExtent l="0" t="0" r="0" b="8890"/>
            <wp:docPr id="1731735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35086" name="Picture 1731735086"/>
                    <pic:cNvPicPr/>
                  </pic:nvPicPr>
                  <pic:blipFill>
                    <a:blip r:embed="rId13">
                      <a:extLst>
                        <a:ext uri="{28A0092B-C50C-407E-A947-70E740481C1C}">
                          <a14:useLocalDpi xmlns:a14="http://schemas.microsoft.com/office/drawing/2010/main" val="0"/>
                        </a:ext>
                      </a:extLst>
                    </a:blip>
                    <a:stretch>
                      <a:fillRect/>
                    </a:stretch>
                  </pic:blipFill>
                  <pic:spPr>
                    <a:xfrm>
                      <a:off x="0" y="0"/>
                      <a:ext cx="5943600" cy="3420110"/>
                    </a:xfrm>
                    <a:prstGeom prst="rect">
                      <a:avLst/>
                    </a:prstGeom>
                  </pic:spPr>
                </pic:pic>
              </a:graphicData>
            </a:graphic>
          </wp:inline>
        </w:drawing>
      </w:r>
    </w:p>
    <w:p w14:paraId="692A7093" w14:textId="77777777" w:rsidR="00A63EB4" w:rsidRPr="000C3926" w:rsidRDefault="00A63EB4" w:rsidP="00A63EB4">
      <w:pPr>
        <w:rPr>
          <w:b/>
          <w:bCs/>
          <w:i/>
          <w:iCs/>
        </w:rPr>
      </w:pPr>
      <w:r w:rsidRPr="000C3926">
        <w:rPr>
          <w:b/>
          <w:bCs/>
          <w:i/>
          <w:iCs/>
        </w:rPr>
        <w:t>*User Interface View</w:t>
      </w:r>
      <w:r>
        <w:rPr>
          <w:b/>
          <w:bCs/>
          <w:i/>
          <w:iCs/>
        </w:rPr>
        <w:t>:</w:t>
      </w:r>
    </w:p>
    <w:p w14:paraId="33E86784" w14:textId="29F01259" w:rsidR="00070578" w:rsidRPr="00761B3D" w:rsidRDefault="00A63EB4" w:rsidP="00761B3D">
      <w:pPr>
        <w:jc w:val="center"/>
        <w:rPr>
          <w:b/>
          <w:bCs/>
          <w:i/>
          <w:iCs/>
        </w:rPr>
      </w:pPr>
      <w:r>
        <w:rPr>
          <w:noProof/>
        </w:rPr>
        <w:drawing>
          <wp:inline distT="0" distB="0" distL="0" distR="0" wp14:anchorId="79FC9C1F" wp14:editId="33982AAF">
            <wp:extent cx="5943600" cy="3547745"/>
            <wp:effectExtent l="0" t="0" r="0" b="0"/>
            <wp:docPr id="1258717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17602" name="Picture 12587176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67B58DCA" w14:textId="1DD3F25F" w:rsidR="00C356BF" w:rsidRPr="00861F8F" w:rsidRDefault="00000000">
      <w:pPr>
        <w:pStyle w:val="Heading1"/>
        <w:rPr>
          <w:rFonts w:ascii="Times New Roman" w:hAnsi="Times New Roman"/>
        </w:rPr>
      </w:pPr>
      <w:bookmarkStart w:id="19" w:name="_Toc492766853"/>
      <w:r w:rsidRPr="00861F8F">
        <w:rPr>
          <w:rFonts w:ascii="Times New Roman" w:hAnsi="Times New Roman"/>
        </w:rPr>
        <w:t>Process View</w:t>
      </w:r>
      <w:bookmarkEnd w:id="19"/>
      <w:r w:rsidRPr="00861F8F">
        <w:rPr>
          <w:rFonts w:ascii="Times New Roman" w:hAnsi="Times New Roman"/>
        </w:rPr>
        <w:t xml:space="preserve"> </w:t>
      </w:r>
    </w:p>
    <w:p w14:paraId="57F53F8D" w14:textId="65911A9E" w:rsidR="00F1639B" w:rsidRDefault="002D0E46" w:rsidP="00F1639B">
      <w:pPr>
        <w:ind w:left="720"/>
        <w:rPr>
          <w:b/>
          <w:bCs/>
          <w:i/>
          <w:iCs/>
        </w:rPr>
      </w:pPr>
      <w:r>
        <w:rPr>
          <w:b/>
          <w:bCs/>
          <w:i/>
          <w:iCs/>
        </w:rPr>
        <w:t>*View Products:</w:t>
      </w:r>
    </w:p>
    <w:p w14:paraId="2CF0F7E1" w14:textId="4AF90F3F" w:rsidR="002D0E46" w:rsidRDefault="002D0E46" w:rsidP="002D0E46">
      <w:pPr>
        <w:ind w:left="720"/>
        <w:jc w:val="both"/>
      </w:pPr>
      <w:r w:rsidRPr="002D0E46">
        <w:t xml:space="preserve">Users access the platform, browse product categories, or use the search bar to find desired items, applying sort and filter options to refine results. Selected products reveal detailed information, allowing users to add </w:t>
      </w:r>
      <w:r w:rsidRPr="002D0E46">
        <w:lastRenderedPageBreak/>
        <w:t>items to their cart or wishlist. The system processes these actions, ensuring seamless navigation and personalized user experience.</w:t>
      </w:r>
    </w:p>
    <w:p w14:paraId="309551F7" w14:textId="675BBA09" w:rsidR="002D0E46" w:rsidRDefault="0058658E" w:rsidP="00C46AF8">
      <w:pPr>
        <w:ind w:left="720"/>
        <w:jc w:val="center"/>
      </w:pPr>
      <w:r>
        <w:rPr>
          <w:noProof/>
        </w:rPr>
        <w:drawing>
          <wp:inline distT="0" distB="0" distL="0" distR="0" wp14:anchorId="44FCDEE2" wp14:editId="64173D1C">
            <wp:extent cx="5166113" cy="2552700"/>
            <wp:effectExtent l="0" t="0" r="0" b="0"/>
            <wp:docPr id="1204588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8008" name="Picture 12045880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6113" cy="2552700"/>
                    </a:xfrm>
                    <a:prstGeom prst="rect">
                      <a:avLst/>
                    </a:prstGeom>
                  </pic:spPr>
                </pic:pic>
              </a:graphicData>
            </a:graphic>
          </wp:inline>
        </w:drawing>
      </w:r>
    </w:p>
    <w:p w14:paraId="5FA388F9" w14:textId="2E331507" w:rsidR="002D0E46" w:rsidRDefault="002D0E46" w:rsidP="002D0E46">
      <w:pPr>
        <w:rPr>
          <w:b/>
          <w:bCs/>
          <w:i/>
          <w:iCs/>
        </w:rPr>
      </w:pPr>
      <w:r>
        <w:rPr>
          <w:b/>
          <w:bCs/>
          <w:i/>
          <w:iCs/>
        </w:rPr>
        <w:tab/>
        <w:t>* Place Order</w:t>
      </w:r>
    </w:p>
    <w:p w14:paraId="252DE031" w14:textId="132F20C5" w:rsidR="002D0E46" w:rsidRDefault="002D0E46" w:rsidP="0058113D">
      <w:pPr>
        <w:ind w:left="709"/>
        <w:jc w:val="both"/>
      </w:pPr>
      <w:r>
        <w:t>The user initiates the checkout process by clicking "Buy Now" and providing shipping details. The system validates the information, calculates costs, and updates the order summary. The user selects a shipping method, applies a voucher if available, and chooses a payment method. Finally, the user confirms the order, and the system processes payment and redirects to order tracking.</w:t>
      </w:r>
    </w:p>
    <w:p w14:paraId="3F8573A1" w14:textId="24D741C5" w:rsidR="00D76FF1" w:rsidRDefault="00D76FF1" w:rsidP="00D76FF1">
      <w:pPr>
        <w:ind w:left="709"/>
        <w:jc w:val="center"/>
      </w:pPr>
      <w:r>
        <w:rPr>
          <w:noProof/>
        </w:rPr>
        <w:lastRenderedPageBreak/>
        <w:drawing>
          <wp:inline distT="0" distB="0" distL="0" distR="0" wp14:anchorId="7102F210" wp14:editId="0AA603F6">
            <wp:extent cx="5531055" cy="7980680"/>
            <wp:effectExtent l="0" t="0" r="0" b="1270"/>
            <wp:docPr id="163308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8987" name="Picture 1633089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31055" cy="7980680"/>
                    </a:xfrm>
                    <a:prstGeom prst="rect">
                      <a:avLst/>
                    </a:prstGeom>
                  </pic:spPr>
                </pic:pic>
              </a:graphicData>
            </a:graphic>
          </wp:inline>
        </w:drawing>
      </w:r>
    </w:p>
    <w:p w14:paraId="6E619243" w14:textId="3FCE03CD" w:rsidR="00B72794" w:rsidRDefault="0026271E" w:rsidP="00477AE0">
      <w:pPr>
        <w:ind w:left="709"/>
        <w:jc w:val="center"/>
      </w:pPr>
      <w:r>
        <w:rPr>
          <w:noProof/>
        </w:rPr>
        <w:lastRenderedPageBreak/>
        <w:drawing>
          <wp:inline distT="0" distB="0" distL="0" distR="0" wp14:anchorId="26E2D299" wp14:editId="2DC23867">
            <wp:extent cx="3905166" cy="7238409"/>
            <wp:effectExtent l="0" t="0" r="635" b="635"/>
            <wp:docPr id="1832319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19655" name="Picture 18323196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05435" cy="7238907"/>
                    </a:xfrm>
                    <a:prstGeom prst="rect">
                      <a:avLst/>
                    </a:prstGeom>
                  </pic:spPr>
                </pic:pic>
              </a:graphicData>
            </a:graphic>
          </wp:inline>
        </w:drawing>
      </w:r>
    </w:p>
    <w:p w14:paraId="0A3B831D" w14:textId="77777777" w:rsidR="00B72794" w:rsidRDefault="00B72794" w:rsidP="00B72794">
      <w:pPr>
        <w:ind w:left="709"/>
        <w:jc w:val="center"/>
      </w:pPr>
    </w:p>
    <w:p w14:paraId="6DF886FF" w14:textId="371E992B" w:rsidR="003372AB" w:rsidRDefault="003372AB" w:rsidP="0058113D">
      <w:pPr>
        <w:ind w:left="709"/>
        <w:jc w:val="both"/>
        <w:rPr>
          <w:b/>
          <w:bCs/>
          <w:i/>
          <w:iCs/>
        </w:rPr>
      </w:pPr>
      <w:r>
        <w:rPr>
          <w:b/>
          <w:bCs/>
          <w:i/>
          <w:iCs/>
        </w:rPr>
        <w:t>*Manage Orders</w:t>
      </w:r>
    </w:p>
    <w:p w14:paraId="5340C069" w14:textId="4E659ACC" w:rsidR="003372AB" w:rsidRDefault="003372AB" w:rsidP="003372AB">
      <w:pPr>
        <w:ind w:left="709"/>
        <w:jc w:val="both"/>
      </w:pPr>
      <w:r w:rsidRPr="003372AB">
        <w:t xml:space="preserve">The user navigates to the MainOrders page to manage their orders, where all orders are retrieved and displayed. They can search for specific orders or filter by status using the navigation bar, with categories like All, To Pay, To Ship, To Receive, Completed, Cancelled, and Return Refund. Selecting a status retrieves and </w:t>
      </w:r>
      <w:r w:rsidRPr="003372AB">
        <w:lastRenderedPageBreak/>
        <w:t>displays the corresponding orders, allowing users to perform actions such as canceling, contacting sellers, tracking shipments, providing feedback, or reviewing returned orders. Each action ensures relevant information and updates are reflected seamlessly across the interfaces.</w:t>
      </w:r>
    </w:p>
    <w:p w14:paraId="3DF30EF3" w14:textId="016DA904" w:rsidR="00D76FF1" w:rsidRDefault="00D76FF1" w:rsidP="00D76FF1">
      <w:pPr>
        <w:ind w:left="709"/>
        <w:jc w:val="center"/>
      </w:pPr>
      <w:r>
        <w:rPr>
          <w:noProof/>
        </w:rPr>
        <w:drawing>
          <wp:inline distT="0" distB="0" distL="0" distR="0" wp14:anchorId="66F9A4D0" wp14:editId="7002B9A0">
            <wp:extent cx="3353435" cy="6240740"/>
            <wp:effectExtent l="0" t="0" r="0" b="8255"/>
            <wp:docPr id="990917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17609" name="Picture 9909176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53687" cy="6241209"/>
                    </a:xfrm>
                    <a:prstGeom prst="rect">
                      <a:avLst/>
                    </a:prstGeom>
                  </pic:spPr>
                </pic:pic>
              </a:graphicData>
            </a:graphic>
          </wp:inline>
        </w:drawing>
      </w:r>
    </w:p>
    <w:p w14:paraId="5AE8EE2E" w14:textId="41FF60CD" w:rsidR="00D76FF1" w:rsidRDefault="00D76FF1" w:rsidP="00D76FF1">
      <w:pPr>
        <w:ind w:left="709"/>
        <w:rPr>
          <w:b/>
          <w:bCs/>
          <w:i/>
          <w:iCs/>
        </w:rPr>
      </w:pPr>
      <w:r>
        <w:rPr>
          <w:b/>
          <w:bCs/>
          <w:i/>
          <w:iCs/>
        </w:rPr>
        <w:t>* Manage Shop</w:t>
      </w:r>
    </w:p>
    <w:p w14:paraId="6ADBF12D" w14:textId="7136CEA9" w:rsidR="00D76FF1" w:rsidRDefault="00D76FF1" w:rsidP="00D76FF1">
      <w:pPr>
        <w:ind w:left="709"/>
        <w:jc w:val="both"/>
      </w:pPr>
      <w:r w:rsidRPr="00D76FF1">
        <w:t>The user accesses the Shop Manager to create or manage their shop. If no shop exists, they are guided through a multi-step process to add shop details, select delivery methods, and provide tax information, with verification required to complete the setup. For existing shops, users can edit or delete shop information via options on the Shop Manager interface, following clear confirmation steps for changes or deletions. Successful actions update the interface accordingly.</w:t>
      </w:r>
    </w:p>
    <w:p w14:paraId="318306BB" w14:textId="39FB9D72" w:rsidR="00D76FF1" w:rsidRDefault="003C797B" w:rsidP="00D76FF1">
      <w:pPr>
        <w:ind w:left="709"/>
        <w:jc w:val="both"/>
      </w:pPr>
      <w:r>
        <w:rPr>
          <w:noProof/>
        </w:rPr>
        <w:lastRenderedPageBreak/>
        <w:drawing>
          <wp:inline distT="0" distB="0" distL="0" distR="0" wp14:anchorId="04D3E17B" wp14:editId="34BDCA32">
            <wp:extent cx="5281211" cy="4495800"/>
            <wp:effectExtent l="0" t="0" r="0" b="0"/>
            <wp:docPr id="15074402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40297" name="Picture 15074402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1693" cy="4496210"/>
                    </a:xfrm>
                    <a:prstGeom prst="rect">
                      <a:avLst/>
                    </a:prstGeom>
                  </pic:spPr>
                </pic:pic>
              </a:graphicData>
            </a:graphic>
          </wp:inline>
        </w:drawing>
      </w:r>
    </w:p>
    <w:p w14:paraId="4B851C29" w14:textId="5BB3C605" w:rsidR="003C797B" w:rsidRPr="003C797B" w:rsidRDefault="003C797B" w:rsidP="00D76FF1">
      <w:pPr>
        <w:ind w:left="709"/>
        <w:jc w:val="both"/>
        <w:rPr>
          <w:b/>
          <w:bCs/>
          <w:i/>
          <w:iCs/>
        </w:rPr>
      </w:pPr>
      <w:r w:rsidRPr="003C797B">
        <w:rPr>
          <w:b/>
          <w:bCs/>
          <w:i/>
          <w:iCs/>
        </w:rPr>
        <w:t>* Manage Affiliate Marketing</w:t>
      </w:r>
    </w:p>
    <w:p w14:paraId="614890D8" w14:textId="41A3B0CB" w:rsidR="003372AB" w:rsidRDefault="003C797B" w:rsidP="003372AB">
      <w:pPr>
        <w:ind w:left="709"/>
        <w:jc w:val="both"/>
      </w:pPr>
      <w:r w:rsidRPr="003C797B">
        <w:t>The user navigates between the Dashboard, Custom Link, and Commission Report sections via the header bar. Each section displays key metrics or functionalities, such as affiliate data summaries, custom affiliate link generation, and commission reporting, all with interactive filters and actionable options. Users can refine data, generate links, or review detailed reports with seamless navigation and confirmation prompts for successful actions.</w:t>
      </w:r>
    </w:p>
    <w:p w14:paraId="162A48B7" w14:textId="0C13B980" w:rsidR="003C797B" w:rsidRDefault="00B72794" w:rsidP="00B72794">
      <w:pPr>
        <w:ind w:left="709"/>
        <w:jc w:val="center"/>
      </w:pPr>
      <w:r>
        <w:rPr>
          <w:noProof/>
        </w:rPr>
        <w:lastRenderedPageBreak/>
        <w:drawing>
          <wp:inline distT="0" distB="0" distL="0" distR="0" wp14:anchorId="6BC020CA" wp14:editId="5AFEE8EA">
            <wp:extent cx="3816350" cy="8229600"/>
            <wp:effectExtent l="0" t="0" r="0" b="0"/>
            <wp:docPr id="20258931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3173" name="Picture 2025893173"/>
                    <pic:cNvPicPr/>
                  </pic:nvPicPr>
                  <pic:blipFill>
                    <a:blip r:embed="rId20">
                      <a:extLst>
                        <a:ext uri="{28A0092B-C50C-407E-A947-70E740481C1C}">
                          <a14:useLocalDpi xmlns:a14="http://schemas.microsoft.com/office/drawing/2010/main" val="0"/>
                        </a:ext>
                      </a:extLst>
                    </a:blip>
                    <a:stretch>
                      <a:fillRect/>
                    </a:stretch>
                  </pic:blipFill>
                  <pic:spPr>
                    <a:xfrm>
                      <a:off x="0" y="0"/>
                      <a:ext cx="3816350" cy="8229600"/>
                    </a:xfrm>
                    <a:prstGeom prst="rect">
                      <a:avLst/>
                    </a:prstGeom>
                  </pic:spPr>
                </pic:pic>
              </a:graphicData>
            </a:graphic>
          </wp:inline>
        </w:drawing>
      </w:r>
    </w:p>
    <w:p w14:paraId="42F8BC57" w14:textId="77777777" w:rsidR="003C797B" w:rsidRDefault="003C797B" w:rsidP="003372AB">
      <w:pPr>
        <w:ind w:left="709"/>
        <w:jc w:val="both"/>
      </w:pPr>
    </w:p>
    <w:p w14:paraId="70E0AC30" w14:textId="77777777" w:rsidR="003C797B" w:rsidRDefault="003C797B" w:rsidP="003372AB">
      <w:pPr>
        <w:ind w:left="709"/>
        <w:jc w:val="both"/>
      </w:pPr>
    </w:p>
    <w:p w14:paraId="1FF8E747" w14:textId="77777777" w:rsidR="003C797B" w:rsidRDefault="003C797B" w:rsidP="003372AB">
      <w:pPr>
        <w:ind w:left="709"/>
        <w:jc w:val="both"/>
      </w:pPr>
    </w:p>
    <w:p w14:paraId="67301CE3" w14:textId="77777777" w:rsidR="003C797B" w:rsidRDefault="003C797B" w:rsidP="003372AB">
      <w:pPr>
        <w:ind w:left="709"/>
        <w:jc w:val="both"/>
      </w:pPr>
    </w:p>
    <w:p w14:paraId="44549542" w14:textId="7FEBF24E" w:rsidR="003C797B" w:rsidRDefault="003C797B" w:rsidP="003372AB">
      <w:pPr>
        <w:ind w:left="709"/>
        <w:jc w:val="both"/>
        <w:rPr>
          <w:b/>
          <w:bCs/>
          <w:i/>
          <w:iCs/>
        </w:rPr>
      </w:pPr>
      <w:r>
        <w:rPr>
          <w:b/>
          <w:bCs/>
          <w:i/>
          <w:iCs/>
        </w:rPr>
        <w:t>* Earn Coins</w:t>
      </w:r>
    </w:p>
    <w:p w14:paraId="4A10D551" w14:textId="3F1C3817" w:rsidR="003C797B" w:rsidRDefault="00D92EAC" w:rsidP="003372AB">
      <w:pPr>
        <w:ind w:left="709"/>
        <w:jc w:val="both"/>
      </w:pPr>
      <w:r>
        <w:t>The user selects a tree, which is saved and displayed. They can water it, use items, or switch trees, with changes affecting inventory and coins. Tasks and events offer rewards, and users can play tree-planting games to earn coins, discount codes, and vouchers. Fully grown trees yield coins upon collection.</w:t>
      </w:r>
    </w:p>
    <w:p w14:paraId="2A1A0D09" w14:textId="478EE723" w:rsidR="00D92EAC" w:rsidRDefault="00D92EAC" w:rsidP="003372AB">
      <w:pPr>
        <w:ind w:left="709"/>
        <w:jc w:val="both"/>
      </w:pPr>
      <w:r>
        <w:rPr>
          <w:noProof/>
        </w:rPr>
        <w:drawing>
          <wp:inline distT="0" distB="0" distL="0" distR="0" wp14:anchorId="50460FC4" wp14:editId="49F34E6D">
            <wp:extent cx="5000625" cy="3619500"/>
            <wp:effectExtent l="0" t="0" r="9525" b="0"/>
            <wp:docPr id="1197338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8760" name="Picture 1197338760"/>
                    <pic:cNvPicPr/>
                  </pic:nvPicPr>
                  <pic:blipFill>
                    <a:blip r:embed="rId21">
                      <a:extLst>
                        <a:ext uri="{28A0092B-C50C-407E-A947-70E740481C1C}">
                          <a14:useLocalDpi xmlns:a14="http://schemas.microsoft.com/office/drawing/2010/main" val="0"/>
                        </a:ext>
                      </a:extLst>
                    </a:blip>
                    <a:stretch>
                      <a:fillRect/>
                    </a:stretch>
                  </pic:blipFill>
                  <pic:spPr>
                    <a:xfrm>
                      <a:off x="0" y="0"/>
                      <a:ext cx="5000625" cy="3619500"/>
                    </a:xfrm>
                    <a:prstGeom prst="rect">
                      <a:avLst/>
                    </a:prstGeom>
                  </pic:spPr>
                </pic:pic>
              </a:graphicData>
            </a:graphic>
          </wp:inline>
        </w:drawing>
      </w:r>
    </w:p>
    <w:p w14:paraId="2A6A2138" w14:textId="6D4A1E09" w:rsidR="00D92EAC" w:rsidRDefault="002874DC" w:rsidP="002874DC">
      <w:pPr>
        <w:ind w:left="709"/>
        <w:jc w:val="center"/>
      </w:pPr>
      <w:r>
        <w:rPr>
          <w:noProof/>
        </w:rPr>
        <w:lastRenderedPageBreak/>
        <w:drawing>
          <wp:inline distT="0" distB="0" distL="0" distR="0" wp14:anchorId="4F6F3222" wp14:editId="1A99E76D">
            <wp:extent cx="3842658" cy="8022044"/>
            <wp:effectExtent l="0" t="0" r="5715" b="0"/>
            <wp:docPr id="134841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1424" name="Picture 134841424"/>
                    <pic:cNvPicPr/>
                  </pic:nvPicPr>
                  <pic:blipFill>
                    <a:blip r:embed="rId22">
                      <a:extLst>
                        <a:ext uri="{28A0092B-C50C-407E-A947-70E740481C1C}">
                          <a14:useLocalDpi xmlns:a14="http://schemas.microsoft.com/office/drawing/2010/main" val="0"/>
                        </a:ext>
                      </a:extLst>
                    </a:blip>
                    <a:stretch>
                      <a:fillRect/>
                    </a:stretch>
                  </pic:blipFill>
                  <pic:spPr>
                    <a:xfrm>
                      <a:off x="0" y="0"/>
                      <a:ext cx="3842937" cy="8022627"/>
                    </a:xfrm>
                    <a:prstGeom prst="rect">
                      <a:avLst/>
                    </a:prstGeom>
                  </pic:spPr>
                </pic:pic>
              </a:graphicData>
            </a:graphic>
          </wp:inline>
        </w:drawing>
      </w:r>
    </w:p>
    <w:p w14:paraId="1F47E619" w14:textId="52BEF5B0" w:rsidR="002874DC" w:rsidRPr="003C797B" w:rsidRDefault="002874DC" w:rsidP="002874DC">
      <w:pPr>
        <w:ind w:left="709"/>
      </w:pPr>
      <w:r>
        <w:rPr>
          <w:noProof/>
        </w:rPr>
        <w:lastRenderedPageBreak/>
        <w:drawing>
          <wp:inline distT="0" distB="0" distL="0" distR="0" wp14:anchorId="02E43995" wp14:editId="3A6F7773">
            <wp:extent cx="5501447" cy="6858000"/>
            <wp:effectExtent l="0" t="0" r="4445" b="0"/>
            <wp:docPr id="16540247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24716" name="Picture 1654024716"/>
                    <pic:cNvPicPr/>
                  </pic:nvPicPr>
                  <pic:blipFill>
                    <a:blip r:embed="rId23">
                      <a:extLst>
                        <a:ext uri="{28A0092B-C50C-407E-A947-70E740481C1C}">
                          <a14:useLocalDpi xmlns:a14="http://schemas.microsoft.com/office/drawing/2010/main" val="0"/>
                        </a:ext>
                      </a:extLst>
                    </a:blip>
                    <a:stretch>
                      <a:fillRect/>
                    </a:stretch>
                  </pic:blipFill>
                  <pic:spPr>
                    <a:xfrm>
                      <a:off x="0" y="0"/>
                      <a:ext cx="5501447" cy="6858000"/>
                    </a:xfrm>
                    <a:prstGeom prst="rect">
                      <a:avLst/>
                    </a:prstGeom>
                  </pic:spPr>
                </pic:pic>
              </a:graphicData>
            </a:graphic>
          </wp:inline>
        </w:drawing>
      </w:r>
    </w:p>
    <w:p w14:paraId="0E6241D1" w14:textId="20B16383" w:rsidR="00C356BF" w:rsidRDefault="00000000">
      <w:pPr>
        <w:pStyle w:val="Heading1"/>
        <w:rPr>
          <w:rFonts w:ascii="Times New Roman" w:hAnsi="Times New Roman"/>
        </w:rPr>
      </w:pPr>
      <w:bookmarkStart w:id="20" w:name="_Toc492766854"/>
      <w:r w:rsidRPr="00861F8F">
        <w:rPr>
          <w:rFonts w:ascii="Times New Roman" w:hAnsi="Times New Roman"/>
        </w:rPr>
        <w:t>Deployment View</w:t>
      </w:r>
      <w:bookmarkEnd w:id="20"/>
      <w:r w:rsidRPr="00861F8F">
        <w:rPr>
          <w:rFonts w:ascii="Times New Roman" w:hAnsi="Times New Roman"/>
        </w:rPr>
        <w:t xml:space="preserve"> </w:t>
      </w:r>
    </w:p>
    <w:p w14:paraId="6E3584E0" w14:textId="6834A714" w:rsidR="00241C9E" w:rsidRPr="00241C9E" w:rsidRDefault="00241C9E" w:rsidP="00241C9E">
      <w:pPr>
        <w:ind w:left="720"/>
        <w:jc w:val="both"/>
      </w:pPr>
      <w:r w:rsidRPr="00241C9E">
        <w:t>This e-commerce platform is hosted on a remote server, similar to platforms like Shopee, as it is a web-based application. Except for the generation of product models, most processes are handled on the backend, minimizing CPU usage on the client's side.</w:t>
      </w:r>
    </w:p>
    <w:p w14:paraId="56E5FBFE" w14:textId="1B3AEFF7" w:rsidR="00C356BF" w:rsidRPr="00861F8F" w:rsidRDefault="00000000">
      <w:pPr>
        <w:pStyle w:val="Heading1"/>
        <w:rPr>
          <w:rFonts w:ascii="Times New Roman" w:hAnsi="Times New Roman"/>
        </w:rPr>
      </w:pPr>
      <w:bookmarkStart w:id="21" w:name="_Toc492766855"/>
      <w:r w:rsidRPr="00861F8F">
        <w:rPr>
          <w:rFonts w:ascii="Times New Roman" w:hAnsi="Times New Roman"/>
        </w:rPr>
        <w:lastRenderedPageBreak/>
        <w:t>Implementation View</w:t>
      </w:r>
      <w:bookmarkEnd w:id="21"/>
      <w:r w:rsidRPr="00861F8F">
        <w:rPr>
          <w:rFonts w:ascii="Times New Roman" w:hAnsi="Times New Roman"/>
        </w:rPr>
        <w:t xml:space="preserve"> </w:t>
      </w:r>
    </w:p>
    <w:p w14:paraId="5AEC8E64" w14:textId="7F1CE0CE" w:rsidR="00C356BF" w:rsidRPr="00861F8F" w:rsidRDefault="00F1639B" w:rsidP="00F1639B">
      <w:pPr>
        <w:ind w:left="720"/>
      </w:pPr>
      <w:r w:rsidRPr="00861F8F">
        <w:t>NA.</w:t>
      </w:r>
    </w:p>
    <w:p w14:paraId="147C31A5" w14:textId="33022D2B" w:rsidR="00C356BF" w:rsidRPr="00861F8F" w:rsidRDefault="00000000" w:rsidP="00292712">
      <w:pPr>
        <w:pStyle w:val="Heading1"/>
        <w:rPr>
          <w:rFonts w:ascii="Times New Roman" w:hAnsi="Times New Roman"/>
        </w:rPr>
      </w:pPr>
      <w:bookmarkStart w:id="22" w:name="_Toc492766858"/>
      <w:r w:rsidRPr="00861F8F">
        <w:rPr>
          <w:rFonts w:ascii="Times New Roman" w:hAnsi="Times New Roman"/>
        </w:rPr>
        <w:t>Data View (optional)</w:t>
      </w:r>
      <w:bookmarkEnd w:id="22"/>
    </w:p>
    <w:p w14:paraId="758B9732" w14:textId="07E50DE4" w:rsidR="00292712" w:rsidRPr="00861F8F" w:rsidRDefault="00292712" w:rsidP="00292712">
      <w:pPr>
        <w:ind w:left="720"/>
      </w:pPr>
      <w:r w:rsidRPr="00861F8F">
        <w:t>NA.</w:t>
      </w:r>
    </w:p>
    <w:p w14:paraId="7B893D09" w14:textId="12EEBB59" w:rsidR="00C356BF" w:rsidRPr="00861F8F" w:rsidRDefault="00000000">
      <w:pPr>
        <w:pStyle w:val="Heading1"/>
        <w:rPr>
          <w:rFonts w:ascii="Times New Roman" w:hAnsi="Times New Roman"/>
        </w:rPr>
      </w:pPr>
      <w:bookmarkStart w:id="23" w:name="_Toc492766859"/>
      <w:r w:rsidRPr="00861F8F">
        <w:rPr>
          <w:rFonts w:ascii="Times New Roman" w:hAnsi="Times New Roman"/>
        </w:rPr>
        <w:t>Size and Performance</w:t>
      </w:r>
      <w:bookmarkEnd w:id="23"/>
      <w:r w:rsidRPr="00861F8F">
        <w:rPr>
          <w:rFonts w:ascii="Times New Roman" w:hAnsi="Times New Roman"/>
        </w:rPr>
        <w:t xml:space="preserve"> </w:t>
      </w:r>
    </w:p>
    <w:p w14:paraId="038F4994" w14:textId="1B2F7FAA" w:rsidR="001939F1" w:rsidRPr="00861F8F" w:rsidRDefault="001939F1" w:rsidP="001939F1">
      <w:pPr>
        <w:ind w:left="720"/>
        <w:rPr>
          <w:b/>
          <w:bCs/>
        </w:rPr>
      </w:pPr>
      <w:r w:rsidRPr="00861F8F">
        <w:rPr>
          <w:b/>
          <w:bCs/>
        </w:rPr>
        <w:t>Size</w:t>
      </w:r>
    </w:p>
    <w:p w14:paraId="426999D8" w14:textId="4FD6EEAD" w:rsidR="001939F1" w:rsidRPr="00861F8F" w:rsidRDefault="001939F1" w:rsidP="001939F1">
      <w:pPr>
        <w:ind w:left="720"/>
      </w:pPr>
      <w:r w:rsidRPr="00861F8F">
        <w:t>The Buy Ticket Platform is designed to handle an anticipated load of 10,000 users and 100,000 event listings. The platform should be able to handle peak traffic patterns of 1,000 concurrent users and 10,000 event searches per minute.</w:t>
      </w:r>
    </w:p>
    <w:p w14:paraId="683FD7F2" w14:textId="77777777" w:rsidR="001939F1" w:rsidRPr="00861F8F" w:rsidRDefault="001939F1" w:rsidP="001939F1"/>
    <w:p w14:paraId="52B8ADB1" w14:textId="629FAF20" w:rsidR="001939F1" w:rsidRPr="00861F8F" w:rsidRDefault="001939F1" w:rsidP="001939F1">
      <w:pPr>
        <w:ind w:left="720"/>
        <w:rPr>
          <w:b/>
          <w:bCs/>
        </w:rPr>
      </w:pPr>
      <w:r w:rsidRPr="00861F8F">
        <w:rPr>
          <w:b/>
          <w:bCs/>
        </w:rPr>
        <w:t>Performance Requirements</w:t>
      </w:r>
    </w:p>
    <w:p w14:paraId="11EC3014" w14:textId="77777777" w:rsidR="001939F1" w:rsidRPr="00861F8F" w:rsidRDefault="001939F1" w:rsidP="001939F1"/>
    <w:p w14:paraId="2CFD1B66" w14:textId="77777777" w:rsidR="001939F1" w:rsidRPr="00861F8F" w:rsidRDefault="001939F1" w:rsidP="001939F1">
      <w:pPr>
        <w:ind w:left="720"/>
      </w:pPr>
      <w:r w:rsidRPr="00861F8F">
        <w:t>The platform should meet specific performance requirements, such as:</w:t>
      </w:r>
    </w:p>
    <w:p w14:paraId="0510F160" w14:textId="77777777" w:rsidR="001939F1" w:rsidRPr="00861F8F" w:rsidRDefault="001939F1" w:rsidP="001939F1">
      <w:pPr>
        <w:ind w:left="720"/>
      </w:pPr>
    </w:p>
    <w:p w14:paraId="760890C4" w14:textId="77777777" w:rsidR="001939F1" w:rsidRPr="00861F8F" w:rsidRDefault="001939F1" w:rsidP="001939F1">
      <w:pPr>
        <w:ind w:left="720"/>
      </w:pPr>
      <w:r w:rsidRPr="00861F8F">
        <w:t>Response times: Users should experience minimal delays when interacting with the platform. Page load times should be under 2 seconds for most pages.</w:t>
      </w:r>
    </w:p>
    <w:p w14:paraId="41A6A571" w14:textId="77777777" w:rsidR="001939F1" w:rsidRPr="00861F8F" w:rsidRDefault="001939F1" w:rsidP="001939F1">
      <w:pPr>
        <w:ind w:left="720"/>
      </w:pPr>
    </w:p>
    <w:p w14:paraId="3125ABCE" w14:textId="77777777" w:rsidR="001939F1" w:rsidRPr="00861F8F" w:rsidRDefault="001939F1" w:rsidP="001939F1">
      <w:pPr>
        <w:ind w:left="720"/>
      </w:pPr>
      <w:r w:rsidRPr="00861F8F">
        <w:t>Transaction processing times: Ticket purchases and other transactions should be processed quickly and efficiently.</w:t>
      </w:r>
    </w:p>
    <w:p w14:paraId="0D3CC9D1" w14:textId="77777777" w:rsidR="001939F1" w:rsidRPr="00861F8F" w:rsidRDefault="001939F1" w:rsidP="001939F1">
      <w:pPr>
        <w:ind w:left="720"/>
      </w:pPr>
    </w:p>
    <w:p w14:paraId="70171171" w14:textId="77777777" w:rsidR="001939F1" w:rsidRPr="00861F8F" w:rsidRDefault="001939F1" w:rsidP="001939F1">
      <w:pPr>
        <w:ind w:left="720"/>
      </w:pPr>
      <w:r w:rsidRPr="00861F8F">
        <w:t>System availability: The platform should be highly available, with minimal downtime.</w:t>
      </w:r>
    </w:p>
    <w:p w14:paraId="400516EF" w14:textId="77777777" w:rsidR="001939F1" w:rsidRPr="00861F8F" w:rsidRDefault="001939F1" w:rsidP="001939F1"/>
    <w:p w14:paraId="1E4DA478" w14:textId="3E4CE96B" w:rsidR="001939F1" w:rsidRPr="00861F8F" w:rsidRDefault="001939F1" w:rsidP="001939F1">
      <w:pPr>
        <w:ind w:left="720"/>
        <w:rPr>
          <w:b/>
          <w:bCs/>
        </w:rPr>
      </w:pPr>
      <w:r w:rsidRPr="00861F8F">
        <w:rPr>
          <w:b/>
          <w:bCs/>
        </w:rPr>
        <w:t>Performance Optimization</w:t>
      </w:r>
    </w:p>
    <w:p w14:paraId="23AB5AAD" w14:textId="77777777" w:rsidR="001939F1" w:rsidRPr="00861F8F" w:rsidRDefault="001939F1" w:rsidP="001939F1"/>
    <w:p w14:paraId="7FC25278" w14:textId="77777777" w:rsidR="001939F1" w:rsidRPr="00861F8F" w:rsidRDefault="001939F1" w:rsidP="001939F1">
      <w:pPr>
        <w:ind w:left="720"/>
      </w:pPr>
      <w:r w:rsidRPr="00861F8F">
        <w:t>To achieve the desired performance, the platform should employ various optimization techniques, such as:</w:t>
      </w:r>
    </w:p>
    <w:p w14:paraId="5CE2CB90" w14:textId="77777777" w:rsidR="001939F1" w:rsidRPr="00861F8F" w:rsidRDefault="001939F1" w:rsidP="001939F1">
      <w:pPr>
        <w:ind w:left="720"/>
      </w:pPr>
    </w:p>
    <w:p w14:paraId="03A84AD4" w14:textId="77777777" w:rsidR="001939F1" w:rsidRPr="00861F8F" w:rsidRDefault="001939F1" w:rsidP="001939F1">
      <w:pPr>
        <w:ind w:left="720"/>
      </w:pPr>
      <w:r w:rsidRPr="00861F8F">
        <w:t>Caching: Frequently accessed data should be cached to reduce database load and improve response times.</w:t>
      </w:r>
    </w:p>
    <w:p w14:paraId="6A4B4FA0" w14:textId="77777777" w:rsidR="001939F1" w:rsidRPr="00861F8F" w:rsidRDefault="001939F1" w:rsidP="001939F1">
      <w:pPr>
        <w:ind w:left="720"/>
      </w:pPr>
    </w:p>
    <w:p w14:paraId="663A9832" w14:textId="77777777" w:rsidR="001939F1" w:rsidRPr="00861F8F" w:rsidRDefault="001939F1" w:rsidP="001939F1">
      <w:pPr>
        <w:ind w:left="720"/>
      </w:pPr>
      <w:r w:rsidRPr="00861F8F">
        <w:t>Load balancing: Traffic should be distributed across multiple servers to prevent any single server from becoming overloaded.</w:t>
      </w:r>
    </w:p>
    <w:p w14:paraId="70EDA5A8" w14:textId="77777777" w:rsidR="001939F1" w:rsidRPr="00861F8F" w:rsidRDefault="001939F1" w:rsidP="001939F1">
      <w:pPr>
        <w:ind w:left="720"/>
      </w:pPr>
    </w:p>
    <w:p w14:paraId="67F902A8" w14:textId="77777777" w:rsidR="001939F1" w:rsidRPr="00861F8F" w:rsidRDefault="001939F1" w:rsidP="001939F1">
      <w:pPr>
        <w:ind w:left="720"/>
      </w:pPr>
      <w:r w:rsidRPr="00861F8F">
        <w:t>Content Delivery Networks (CDNs): Static content, such as images and CSS files, should be served from CDNs to reduce load on the origin server.</w:t>
      </w:r>
    </w:p>
    <w:p w14:paraId="56E7E522" w14:textId="77777777" w:rsidR="001939F1" w:rsidRPr="00861F8F" w:rsidRDefault="001939F1" w:rsidP="001939F1">
      <w:pPr>
        <w:ind w:left="720"/>
      </w:pPr>
    </w:p>
    <w:p w14:paraId="194E3E18" w14:textId="77777777" w:rsidR="001939F1" w:rsidRPr="00861F8F" w:rsidRDefault="001939F1" w:rsidP="001939F1">
      <w:pPr>
        <w:ind w:left="720"/>
      </w:pPr>
      <w:r w:rsidRPr="00861F8F">
        <w:t>Database optimization: Database queries should be optimized to minimize execution time and resource usage.</w:t>
      </w:r>
    </w:p>
    <w:p w14:paraId="69B0D20B" w14:textId="77777777" w:rsidR="001939F1" w:rsidRPr="00861F8F" w:rsidRDefault="001939F1" w:rsidP="001939F1">
      <w:pPr>
        <w:ind w:left="720"/>
      </w:pPr>
    </w:p>
    <w:p w14:paraId="5F728A22" w14:textId="3F76DA18" w:rsidR="001939F1" w:rsidRPr="00861F8F" w:rsidRDefault="001939F1" w:rsidP="001939F1">
      <w:pPr>
        <w:ind w:left="720"/>
      </w:pPr>
      <w:r w:rsidRPr="00861F8F">
        <w:t>Code optimization: Code should be optimized for efficiency and minimize unnecessary processing.</w:t>
      </w:r>
    </w:p>
    <w:p w14:paraId="6529E422" w14:textId="27A3920D" w:rsidR="00C356BF" w:rsidRPr="00861F8F" w:rsidRDefault="00000000">
      <w:pPr>
        <w:pStyle w:val="Heading1"/>
        <w:rPr>
          <w:rFonts w:ascii="Times New Roman" w:hAnsi="Times New Roman"/>
        </w:rPr>
      </w:pPr>
      <w:bookmarkStart w:id="24" w:name="_Toc492766860"/>
      <w:r w:rsidRPr="00861F8F">
        <w:rPr>
          <w:rFonts w:ascii="Times New Roman" w:hAnsi="Times New Roman"/>
        </w:rPr>
        <w:t>Quality</w:t>
      </w:r>
      <w:bookmarkEnd w:id="24"/>
      <w:r w:rsidRPr="00861F8F">
        <w:rPr>
          <w:rFonts w:ascii="Times New Roman" w:hAnsi="Times New Roman"/>
        </w:rPr>
        <w:t xml:space="preserve"> </w:t>
      </w:r>
    </w:p>
    <w:p w14:paraId="22B97CEA" w14:textId="77777777" w:rsidR="001939F1" w:rsidRPr="00861F8F" w:rsidRDefault="001939F1" w:rsidP="001939F1">
      <w:pPr>
        <w:ind w:left="720"/>
      </w:pPr>
      <w:r w:rsidRPr="00861F8F">
        <w:t>The Buy Ticket Platform will adhere to the following quality attributes:</w:t>
      </w:r>
    </w:p>
    <w:p w14:paraId="40F9EA42" w14:textId="77777777" w:rsidR="001939F1" w:rsidRPr="00861F8F" w:rsidRDefault="001939F1" w:rsidP="001939F1">
      <w:pPr>
        <w:ind w:left="720"/>
      </w:pPr>
    </w:p>
    <w:p w14:paraId="4E9CCA3B" w14:textId="77777777" w:rsidR="001939F1" w:rsidRPr="00861F8F" w:rsidRDefault="001939F1" w:rsidP="001939F1">
      <w:pPr>
        <w:ind w:left="720"/>
      </w:pPr>
      <w:r w:rsidRPr="00861F8F">
        <w:t>Security: Implement robust security measures to protect user data, prevent unauthorized access, and mitigate potential vulnerabilities. Employ techniques like encryption, access control, and vulnerability scanning.</w:t>
      </w:r>
    </w:p>
    <w:p w14:paraId="7007149E" w14:textId="77777777" w:rsidR="001939F1" w:rsidRPr="00861F8F" w:rsidRDefault="001939F1" w:rsidP="001939F1">
      <w:pPr>
        <w:ind w:left="720"/>
      </w:pPr>
    </w:p>
    <w:p w14:paraId="5AAEF3C6" w14:textId="77777777" w:rsidR="001939F1" w:rsidRPr="00861F8F" w:rsidRDefault="001939F1" w:rsidP="001939F1">
      <w:pPr>
        <w:ind w:left="720"/>
      </w:pPr>
      <w:r w:rsidRPr="00861F8F">
        <w:t>Reliability: Ensure the platform's availability and minimize downtime through redundant infrastructure, load balancing, and effective monitoring and alerting systems.</w:t>
      </w:r>
    </w:p>
    <w:p w14:paraId="04CACEDF" w14:textId="77777777" w:rsidR="001939F1" w:rsidRPr="00861F8F" w:rsidRDefault="001939F1" w:rsidP="001939F1">
      <w:pPr>
        <w:ind w:left="720"/>
      </w:pPr>
    </w:p>
    <w:p w14:paraId="736EEF9D" w14:textId="77777777" w:rsidR="001939F1" w:rsidRPr="00861F8F" w:rsidRDefault="001939F1" w:rsidP="001939F1">
      <w:pPr>
        <w:ind w:left="720"/>
      </w:pPr>
      <w:r w:rsidRPr="00861F8F">
        <w:t xml:space="preserve">Maintainability: Design the platform for ease of maintenance, using modular architecture, clear </w:t>
      </w:r>
      <w:r w:rsidRPr="00861F8F">
        <w:lastRenderedPageBreak/>
        <w:t>documentation, and well-established coding practices.</w:t>
      </w:r>
    </w:p>
    <w:p w14:paraId="01EB597E" w14:textId="77777777" w:rsidR="001939F1" w:rsidRPr="00861F8F" w:rsidRDefault="001939F1" w:rsidP="001939F1">
      <w:pPr>
        <w:ind w:left="720"/>
      </w:pPr>
    </w:p>
    <w:p w14:paraId="4926D0F1" w14:textId="3CD4E933" w:rsidR="001939F1" w:rsidRPr="00861F8F" w:rsidRDefault="001939F1" w:rsidP="001939F1">
      <w:pPr>
        <w:ind w:left="720"/>
      </w:pPr>
      <w:r w:rsidRPr="00861F8F">
        <w:t>Testability: Design the platform with testability in mind, enabling unit, integration, and end-to-end testing to ensure the platform's functionality and quality.</w:t>
      </w:r>
    </w:p>
    <w:p w14:paraId="1321CEA9" w14:textId="4F032CBC" w:rsidR="00B774B3" w:rsidRPr="00861F8F" w:rsidRDefault="00B774B3">
      <w:pPr>
        <w:pStyle w:val="InfoBlue"/>
      </w:pPr>
    </w:p>
    <w:sectPr w:rsidR="00B774B3" w:rsidRPr="00861F8F">
      <w:headerReference w:type="default" r:id="rId24"/>
      <w:footerReference w:type="default" r:id="rId25"/>
      <w:headerReference w:type="first" r:id="rId26"/>
      <w:footerReference w:type="first" r:id="rId27"/>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BC72F" w14:textId="77777777" w:rsidR="00A30145" w:rsidRDefault="00A30145">
      <w:pPr>
        <w:spacing w:line="240" w:lineRule="auto"/>
      </w:pPr>
      <w:r>
        <w:separator/>
      </w:r>
    </w:p>
  </w:endnote>
  <w:endnote w:type="continuationSeparator" w:id="0">
    <w:p w14:paraId="078454FB" w14:textId="77777777" w:rsidR="00A30145" w:rsidRDefault="00A301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D4477" w14:textId="77777777" w:rsidR="00C356BF"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B853EE" w14:textId="77777777" w:rsidR="00C356BF" w:rsidRDefault="00C356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356BF" w14:paraId="1D3FC7C5" w14:textId="77777777">
      <w:tc>
        <w:tcPr>
          <w:tcW w:w="3162" w:type="dxa"/>
          <w:tcBorders>
            <w:top w:val="nil"/>
            <w:left w:val="nil"/>
            <w:bottom w:val="nil"/>
            <w:right w:val="nil"/>
          </w:tcBorders>
        </w:tcPr>
        <w:p w14:paraId="61328B93" w14:textId="77777777" w:rsidR="00C356BF" w:rsidRDefault="00000000">
          <w:pPr>
            <w:ind w:right="360"/>
          </w:pPr>
          <w:r>
            <w:t>Confidential</w:t>
          </w:r>
        </w:p>
      </w:tc>
      <w:tc>
        <w:tcPr>
          <w:tcW w:w="3162" w:type="dxa"/>
          <w:tcBorders>
            <w:top w:val="nil"/>
            <w:left w:val="nil"/>
            <w:bottom w:val="nil"/>
            <w:right w:val="nil"/>
          </w:tcBorders>
        </w:tcPr>
        <w:p w14:paraId="6B2162F0" w14:textId="32E25F8C" w:rsidR="00C356BF" w:rsidRDefault="00000000">
          <w:pPr>
            <w:jc w:val="center"/>
          </w:pPr>
          <w:r>
            <w:sym w:font="Symbol" w:char="F0D3"/>
          </w:r>
          <w:r w:rsidR="000032EC">
            <w:t xml:space="preserve">Group </w:t>
          </w:r>
          <w:r w:rsidR="0058113D">
            <w:t>18</w:t>
          </w:r>
          <w:r>
            <w:t xml:space="preserve">, </w:t>
          </w:r>
          <w:r>
            <w:fldChar w:fldCharType="begin"/>
          </w:r>
          <w:r>
            <w:instrText xml:space="preserve"> DATE \@ "yyyy" </w:instrText>
          </w:r>
          <w:r>
            <w:fldChar w:fldCharType="separate"/>
          </w:r>
          <w:r w:rsidR="00180AF6">
            <w:rPr>
              <w:noProof/>
            </w:rPr>
            <w:t>2024</w:t>
          </w:r>
          <w:r>
            <w:fldChar w:fldCharType="end"/>
          </w:r>
        </w:p>
      </w:tc>
      <w:tc>
        <w:tcPr>
          <w:tcW w:w="3162" w:type="dxa"/>
          <w:tcBorders>
            <w:top w:val="nil"/>
            <w:left w:val="nil"/>
            <w:bottom w:val="nil"/>
            <w:right w:val="nil"/>
          </w:tcBorders>
        </w:tcPr>
        <w:p w14:paraId="7ADD7789" w14:textId="77777777" w:rsidR="00C356BF"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6</w:t>
          </w:r>
          <w:r>
            <w:rPr>
              <w:rStyle w:val="PageNumber"/>
            </w:rPr>
            <w:fldChar w:fldCharType="end"/>
          </w:r>
        </w:p>
      </w:tc>
    </w:tr>
  </w:tbl>
  <w:p w14:paraId="32DF93EE" w14:textId="77777777" w:rsidR="00C356BF" w:rsidRDefault="00C356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1E2E8" w14:textId="77777777" w:rsidR="00C356BF" w:rsidRDefault="00C35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36E5E" w14:textId="77777777" w:rsidR="00A30145" w:rsidRDefault="00A30145">
      <w:pPr>
        <w:spacing w:line="240" w:lineRule="auto"/>
      </w:pPr>
      <w:r>
        <w:separator/>
      </w:r>
    </w:p>
  </w:footnote>
  <w:footnote w:type="continuationSeparator" w:id="0">
    <w:p w14:paraId="50DC5028" w14:textId="77777777" w:rsidR="00A30145" w:rsidRDefault="00A301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67DA6" w14:textId="77777777" w:rsidR="00C356BF" w:rsidRDefault="00C356BF">
    <w:pPr>
      <w:rPr>
        <w:sz w:val="24"/>
      </w:rPr>
    </w:pPr>
  </w:p>
  <w:p w14:paraId="7B0EFF1A" w14:textId="77777777" w:rsidR="00C356BF" w:rsidRDefault="00C356BF">
    <w:pPr>
      <w:pBdr>
        <w:top w:val="single" w:sz="6" w:space="1" w:color="auto"/>
      </w:pBdr>
      <w:rPr>
        <w:sz w:val="24"/>
      </w:rPr>
    </w:pPr>
  </w:p>
  <w:p w14:paraId="095D7253" w14:textId="20580B60" w:rsidR="00C356BF" w:rsidRDefault="00F1639B">
    <w:pPr>
      <w:pBdr>
        <w:bottom w:val="single" w:sz="6" w:space="1" w:color="auto"/>
      </w:pBdr>
      <w:jc w:val="right"/>
      <w:rPr>
        <w:rFonts w:ascii="Arial" w:hAnsi="Arial"/>
        <w:b/>
        <w:sz w:val="36"/>
      </w:rPr>
    </w:pPr>
    <w:r>
      <w:rPr>
        <w:rFonts w:ascii="Arial" w:hAnsi="Arial"/>
        <w:b/>
        <w:sz w:val="36"/>
      </w:rPr>
      <w:t xml:space="preserve">Group </w:t>
    </w:r>
    <w:r w:rsidR="00551E9C">
      <w:rPr>
        <w:rFonts w:ascii="Arial" w:hAnsi="Arial"/>
        <w:b/>
        <w:sz w:val="36"/>
      </w:rPr>
      <w:t>18</w:t>
    </w:r>
  </w:p>
  <w:p w14:paraId="60F78097" w14:textId="77777777" w:rsidR="00C356BF" w:rsidRDefault="00C356BF">
    <w:pPr>
      <w:pBdr>
        <w:bottom w:val="single" w:sz="6" w:space="1" w:color="auto"/>
      </w:pBdr>
      <w:jc w:val="right"/>
      <w:rPr>
        <w:sz w:val="24"/>
      </w:rPr>
    </w:pPr>
  </w:p>
  <w:p w14:paraId="120D01AA" w14:textId="77777777" w:rsidR="00C356BF" w:rsidRDefault="00C356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356BF" w14:paraId="760F7E01" w14:textId="77777777">
      <w:tc>
        <w:tcPr>
          <w:tcW w:w="6379" w:type="dxa"/>
        </w:tcPr>
        <w:p w14:paraId="7F9D1217" w14:textId="763C8943" w:rsidR="00C356BF" w:rsidRDefault="00551E9C">
          <w:r>
            <w:t>WishWave</w:t>
          </w:r>
        </w:p>
      </w:tc>
      <w:tc>
        <w:tcPr>
          <w:tcW w:w="3179" w:type="dxa"/>
        </w:tcPr>
        <w:p w14:paraId="47CBF1FE" w14:textId="27791140" w:rsidR="00C356BF" w:rsidRDefault="00000000">
          <w:pPr>
            <w:tabs>
              <w:tab w:val="left" w:pos="1135"/>
            </w:tabs>
            <w:spacing w:before="40"/>
            <w:ind w:right="68"/>
          </w:pPr>
          <w:r>
            <w:t xml:space="preserve">  Version:           </w:t>
          </w:r>
          <w:r w:rsidR="00501D36">
            <w:t>1.0</w:t>
          </w:r>
        </w:p>
      </w:tc>
    </w:tr>
    <w:tr w:rsidR="00C356BF" w14:paraId="71E2C98F" w14:textId="77777777">
      <w:tc>
        <w:tcPr>
          <w:tcW w:w="6379" w:type="dxa"/>
        </w:tcPr>
        <w:p w14:paraId="4B61D94F" w14:textId="77777777" w:rsidR="00C356BF" w:rsidRDefault="00000000">
          <w:fldSimple w:instr=" TITLE  \* MERGEFORMAT ">
            <w:r w:rsidR="00B774B3">
              <w:t>Software Architecture Document</w:t>
            </w:r>
          </w:fldSimple>
        </w:p>
      </w:tc>
      <w:tc>
        <w:tcPr>
          <w:tcW w:w="3179" w:type="dxa"/>
        </w:tcPr>
        <w:p w14:paraId="03DA89BD" w14:textId="536706A2" w:rsidR="00C356BF" w:rsidRDefault="00000000">
          <w:r>
            <w:t xml:space="preserve">  Date:  </w:t>
          </w:r>
          <w:r w:rsidR="00501D36">
            <w:t>2</w:t>
          </w:r>
          <w:r w:rsidR="00551E9C">
            <w:t>8/11/2024</w:t>
          </w:r>
        </w:p>
      </w:tc>
    </w:tr>
    <w:tr w:rsidR="00C356BF" w14:paraId="633532B9" w14:textId="77777777">
      <w:tc>
        <w:tcPr>
          <w:tcW w:w="9558" w:type="dxa"/>
          <w:gridSpan w:val="2"/>
        </w:tcPr>
        <w:p w14:paraId="245B721B" w14:textId="1EE89A0F" w:rsidR="00C356BF" w:rsidRDefault="00501D36">
          <w:r>
            <w:t>Analysis &amp; Design</w:t>
          </w:r>
        </w:p>
      </w:tc>
    </w:tr>
  </w:tbl>
  <w:p w14:paraId="0AE7D6E6" w14:textId="77777777" w:rsidR="00C356BF" w:rsidRDefault="00C356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40954" w14:textId="77777777" w:rsidR="00C356BF" w:rsidRDefault="00C356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E21CD0"/>
    <w:multiLevelType w:val="multilevel"/>
    <w:tmpl w:val="FB2EBD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228A4"/>
    <w:multiLevelType w:val="multilevel"/>
    <w:tmpl w:val="AD74D48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560CC"/>
    <w:multiLevelType w:val="multilevel"/>
    <w:tmpl w:val="705A86C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8EF6BA9"/>
    <w:multiLevelType w:val="multilevel"/>
    <w:tmpl w:val="E0DC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67D7B"/>
    <w:multiLevelType w:val="multilevel"/>
    <w:tmpl w:val="3D80E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6519F"/>
    <w:multiLevelType w:val="multilevel"/>
    <w:tmpl w:val="1C7AF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5422B"/>
    <w:multiLevelType w:val="multilevel"/>
    <w:tmpl w:val="44D63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76232"/>
    <w:multiLevelType w:val="multilevel"/>
    <w:tmpl w:val="C8F27F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AE3976"/>
    <w:multiLevelType w:val="multilevel"/>
    <w:tmpl w:val="23F843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A3D61"/>
    <w:multiLevelType w:val="multilevel"/>
    <w:tmpl w:val="0900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D7BF8"/>
    <w:multiLevelType w:val="multilevel"/>
    <w:tmpl w:val="76DA03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D1AC1"/>
    <w:multiLevelType w:val="multilevel"/>
    <w:tmpl w:val="2DD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667AB"/>
    <w:multiLevelType w:val="multilevel"/>
    <w:tmpl w:val="8E54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861AE"/>
    <w:multiLevelType w:val="multilevel"/>
    <w:tmpl w:val="500C42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A553D"/>
    <w:multiLevelType w:val="multilevel"/>
    <w:tmpl w:val="93B2A8B0"/>
    <w:lvl w:ilvl="0">
      <w:start w:val="16"/>
      <w:numFmt w:val="decimal"/>
      <w:lvlText w:val="%1."/>
      <w:lvlJc w:val="left"/>
      <w:pPr>
        <w:tabs>
          <w:tab w:val="num" w:pos="720"/>
        </w:tabs>
        <w:ind w:left="720" w:hanging="360"/>
      </w:pPr>
    </w:lvl>
    <w:lvl w:ilvl="1">
      <w:start w:val="10"/>
      <w:numFmt w:val="bullet"/>
      <w:lvlText w:val="-"/>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230ABE"/>
    <w:multiLevelType w:val="multilevel"/>
    <w:tmpl w:val="A9BAF2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6E26A1"/>
    <w:multiLevelType w:val="multilevel"/>
    <w:tmpl w:val="504AAF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E2256E"/>
    <w:multiLevelType w:val="multilevel"/>
    <w:tmpl w:val="57D05B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33419"/>
    <w:multiLevelType w:val="multilevel"/>
    <w:tmpl w:val="9FB6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547085"/>
    <w:multiLevelType w:val="multilevel"/>
    <w:tmpl w:val="D23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46E79"/>
    <w:multiLevelType w:val="multilevel"/>
    <w:tmpl w:val="D91204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F21AD"/>
    <w:multiLevelType w:val="multilevel"/>
    <w:tmpl w:val="352C3E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5750F7"/>
    <w:multiLevelType w:val="multilevel"/>
    <w:tmpl w:val="A450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156DBD"/>
    <w:multiLevelType w:val="multilevel"/>
    <w:tmpl w:val="5C7C58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305DB0"/>
    <w:multiLevelType w:val="multilevel"/>
    <w:tmpl w:val="CC72A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1E75B0"/>
    <w:multiLevelType w:val="multilevel"/>
    <w:tmpl w:val="608E8F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41741A"/>
    <w:multiLevelType w:val="multilevel"/>
    <w:tmpl w:val="D0B2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D82AF2"/>
    <w:multiLevelType w:val="hybridMultilevel"/>
    <w:tmpl w:val="B88A1336"/>
    <w:lvl w:ilvl="0" w:tplc="25E88E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382383">
    <w:abstractNumId w:val="0"/>
  </w:num>
  <w:num w:numId="2" w16cid:durableId="495922291">
    <w:abstractNumId w:val="3"/>
  </w:num>
  <w:num w:numId="3" w16cid:durableId="1404985190">
    <w:abstractNumId w:val="19"/>
  </w:num>
  <w:num w:numId="4" w16cid:durableId="1419667693">
    <w:abstractNumId w:val="27"/>
  </w:num>
  <w:num w:numId="5" w16cid:durableId="1080106275">
    <w:abstractNumId w:val="23"/>
  </w:num>
  <w:num w:numId="6" w16cid:durableId="541093338">
    <w:abstractNumId w:val="13"/>
  </w:num>
  <w:num w:numId="7" w16cid:durableId="2071072672">
    <w:abstractNumId w:val="28"/>
  </w:num>
  <w:num w:numId="8" w16cid:durableId="1295525590">
    <w:abstractNumId w:val="20"/>
  </w:num>
  <w:num w:numId="9" w16cid:durableId="244925580">
    <w:abstractNumId w:val="12"/>
  </w:num>
  <w:num w:numId="10" w16cid:durableId="1793935153">
    <w:abstractNumId w:val="7"/>
  </w:num>
  <w:num w:numId="11" w16cid:durableId="1367681678">
    <w:abstractNumId w:val="5"/>
    <w:lvlOverride w:ilvl="0">
      <w:lvl w:ilvl="0">
        <w:numFmt w:val="decimal"/>
        <w:lvlText w:val="%1."/>
        <w:lvlJc w:val="left"/>
      </w:lvl>
    </w:lvlOverride>
  </w:num>
  <w:num w:numId="12" w16cid:durableId="1812868125">
    <w:abstractNumId w:val="14"/>
    <w:lvlOverride w:ilvl="0">
      <w:lvl w:ilvl="0">
        <w:numFmt w:val="decimal"/>
        <w:lvlText w:val="%1."/>
        <w:lvlJc w:val="left"/>
      </w:lvl>
    </w:lvlOverride>
  </w:num>
  <w:num w:numId="13" w16cid:durableId="934436929">
    <w:abstractNumId w:val="6"/>
    <w:lvlOverride w:ilvl="0">
      <w:lvl w:ilvl="0">
        <w:numFmt w:val="decimal"/>
        <w:lvlText w:val="%1."/>
        <w:lvlJc w:val="left"/>
      </w:lvl>
    </w:lvlOverride>
  </w:num>
  <w:num w:numId="14" w16cid:durableId="156117663">
    <w:abstractNumId w:val="17"/>
    <w:lvlOverride w:ilvl="0">
      <w:lvl w:ilvl="0">
        <w:numFmt w:val="decimal"/>
        <w:lvlText w:val="%1."/>
        <w:lvlJc w:val="left"/>
      </w:lvl>
    </w:lvlOverride>
  </w:num>
  <w:num w:numId="15" w16cid:durableId="670958963">
    <w:abstractNumId w:val="24"/>
    <w:lvlOverride w:ilvl="0">
      <w:lvl w:ilvl="0">
        <w:numFmt w:val="decimal"/>
        <w:lvlText w:val="%1."/>
        <w:lvlJc w:val="left"/>
      </w:lvl>
    </w:lvlOverride>
  </w:num>
  <w:num w:numId="16" w16cid:durableId="1774545936">
    <w:abstractNumId w:val="21"/>
    <w:lvlOverride w:ilvl="0">
      <w:lvl w:ilvl="0">
        <w:numFmt w:val="decimal"/>
        <w:lvlText w:val="%1."/>
        <w:lvlJc w:val="left"/>
      </w:lvl>
    </w:lvlOverride>
  </w:num>
  <w:num w:numId="17" w16cid:durableId="1954290813">
    <w:abstractNumId w:val="16"/>
    <w:lvlOverride w:ilvl="0">
      <w:lvl w:ilvl="0">
        <w:numFmt w:val="decimal"/>
        <w:lvlText w:val="%1."/>
        <w:lvlJc w:val="left"/>
      </w:lvl>
    </w:lvlOverride>
  </w:num>
  <w:num w:numId="18" w16cid:durableId="761415613">
    <w:abstractNumId w:val="9"/>
    <w:lvlOverride w:ilvl="0">
      <w:lvl w:ilvl="0">
        <w:numFmt w:val="decimal"/>
        <w:lvlText w:val="%1."/>
        <w:lvlJc w:val="left"/>
      </w:lvl>
    </w:lvlOverride>
  </w:num>
  <w:num w:numId="19" w16cid:durableId="674724485">
    <w:abstractNumId w:val="8"/>
    <w:lvlOverride w:ilvl="0">
      <w:lvl w:ilvl="0">
        <w:numFmt w:val="decimal"/>
        <w:lvlText w:val="%1."/>
        <w:lvlJc w:val="left"/>
      </w:lvl>
    </w:lvlOverride>
  </w:num>
  <w:num w:numId="20" w16cid:durableId="738677358">
    <w:abstractNumId w:val="1"/>
    <w:lvlOverride w:ilvl="0">
      <w:lvl w:ilvl="0">
        <w:numFmt w:val="decimal"/>
        <w:lvlText w:val="%1."/>
        <w:lvlJc w:val="left"/>
      </w:lvl>
    </w:lvlOverride>
  </w:num>
  <w:num w:numId="21" w16cid:durableId="848062083">
    <w:abstractNumId w:val="22"/>
    <w:lvlOverride w:ilvl="0">
      <w:lvl w:ilvl="0">
        <w:numFmt w:val="decimal"/>
        <w:lvlText w:val="%1."/>
        <w:lvlJc w:val="left"/>
      </w:lvl>
    </w:lvlOverride>
  </w:num>
  <w:num w:numId="22" w16cid:durableId="495077060">
    <w:abstractNumId w:val="11"/>
    <w:lvlOverride w:ilvl="0">
      <w:lvl w:ilvl="0">
        <w:numFmt w:val="decimal"/>
        <w:lvlText w:val="%1."/>
        <w:lvlJc w:val="left"/>
      </w:lvl>
    </w:lvlOverride>
  </w:num>
  <w:num w:numId="23" w16cid:durableId="1516916446">
    <w:abstractNumId w:val="18"/>
    <w:lvlOverride w:ilvl="0">
      <w:lvl w:ilvl="0">
        <w:numFmt w:val="decimal"/>
        <w:lvlText w:val="%1."/>
        <w:lvlJc w:val="left"/>
      </w:lvl>
    </w:lvlOverride>
  </w:num>
  <w:num w:numId="24" w16cid:durableId="72557059">
    <w:abstractNumId w:val="26"/>
    <w:lvlOverride w:ilvl="0">
      <w:lvl w:ilvl="0">
        <w:numFmt w:val="decimal"/>
        <w:lvlText w:val="%1."/>
        <w:lvlJc w:val="left"/>
      </w:lvl>
    </w:lvlOverride>
  </w:num>
  <w:num w:numId="25" w16cid:durableId="1898127949">
    <w:abstractNumId w:val="15"/>
    <w:lvlOverride w:ilvl="0">
      <w:lvl w:ilvl="0">
        <w:numFmt w:val="decimal"/>
        <w:lvlText w:val="%1."/>
        <w:lvlJc w:val="left"/>
      </w:lvl>
    </w:lvlOverride>
  </w:num>
  <w:num w:numId="26" w16cid:durableId="1896965526">
    <w:abstractNumId w:val="2"/>
    <w:lvlOverride w:ilvl="0">
      <w:lvl w:ilvl="0">
        <w:numFmt w:val="decimal"/>
        <w:lvlText w:val="%1."/>
        <w:lvlJc w:val="left"/>
      </w:lvl>
    </w:lvlOverride>
  </w:num>
  <w:num w:numId="27" w16cid:durableId="1121344674">
    <w:abstractNumId w:val="25"/>
  </w:num>
  <w:num w:numId="28" w16cid:durableId="1183861992">
    <w:abstractNumId w:val="4"/>
  </w:num>
  <w:num w:numId="29" w16cid:durableId="2134713562">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B3"/>
    <w:rsid w:val="000032EC"/>
    <w:rsid w:val="00004CDF"/>
    <w:rsid w:val="00070578"/>
    <w:rsid w:val="000B7FFD"/>
    <w:rsid w:val="00180AF6"/>
    <w:rsid w:val="001824EF"/>
    <w:rsid w:val="00184997"/>
    <w:rsid w:val="001939F1"/>
    <w:rsid w:val="00241C9E"/>
    <w:rsid w:val="0026271E"/>
    <w:rsid w:val="00276FE3"/>
    <w:rsid w:val="00283E17"/>
    <w:rsid w:val="00285DA0"/>
    <w:rsid w:val="002874DC"/>
    <w:rsid w:val="00292712"/>
    <w:rsid w:val="002D0E46"/>
    <w:rsid w:val="002D66BE"/>
    <w:rsid w:val="002E7DED"/>
    <w:rsid w:val="003372AB"/>
    <w:rsid w:val="003C797B"/>
    <w:rsid w:val="003E5255"/>
    <w:rsid w:val="00477AE0"/>
    <w:rsid w:val="00501D36"/>
    <w:rsid w:val="00516BD5"/>
    <w:rsid w:val="00551E9C"/>
    <w:rsid w:val="00557C6E"/>
    <w:rsid w:val="005763F7"/>
    <w:rsid w:val="0058113D"/>
    <w:rsid w:val="0058658E"/>
    <w:rsid w:val="005E114A"/>
    <w:rsid w:val="00635D41"/>
    <w:rsid w:val="00662B8D"/>
    <w:rsid w:val="00746008"/>
    <w:rsid w:val="00761B3D"/>
    <w:rsid w:val="007670C5"/>
    <w:rsid w:val="007E5350"/>
    <w:rsid w:val="008073AB"/>
    <w:rsid w:val="00861F8F"/>
    <w:rsid w:val="00891556"/>
    <w:rsid w:val="00994296"/>
    <w:rsid w:val="00A30145"/>
    <w:rsid w:val="00A421C3"/>
    <w:rsid w:val="00A5440D"/>
    <w:rsid w:val="00A63EB4"/>
    <w:rsid w:val="00B17D67"/>
    <w:rsid w:val="00B72794"/>
    <w:rsid w:val="00B774B3"/>
    <w:rsid w:val="00BA28A5"/>
    <w:rsid w:val="00BB4BA7"/>
    <w:rsid w:val="00BB6E03"/>
    <w:rsid w:val="00BD6E9B"/>
    <w:rsid w:val="00C356BF"/>
    <w:rsid w:val="00C46AF8"/>
    <w:rsid w:val="00D34F96"/>
    <w:rsid w:val="00D76FF1"/>
    <w:rsid w:val="00D92EAC"/>
    <w:rsid w:val="00D973EE"/>
    <w:rsid w:val="00E87F07"/>
    <w:rsid w:val="00EB47C3"/>
    <w:rsid w:val="00EE3411"/>
    <w:rsid w:val="00F1639B"/>
    <w:rsid w:val="00F97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C7647B"/>
  <w15:chartTrackingRefBased/>
  <w15:docId w15:val="{A159E13A-6568-4850-8C4F-85F661A7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qFormat/>
    <w:rPr>
      <w:b/>
    </w:rPr>
  </w:style>
  <w:style w:type="character" w:styleId="FollowedHyperlink">
    <w:name w:val="FollowedHyperlink"/>
    <w:basedOn w:val="DefaultParagraphFont"/>
    <w:semiHidden/>
    <w:rPr>
      <w:color w:val="800080"/>
      <w:u w:val="single"/>
    </w:rPr>
  </w:style>
  <w:style w:type="table" w:styleId="TableGrid">
    <w:name w:val="Table Grid"/>
    <w:basedOn w:val="TableNormal"/>
    <w:uiPriority w:val="39"/>
    <w:rsid w:val="00516B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6BD5"/>
    <w:pPr>
      <w:widowControl/>
      <w:spacing w:before="100" w:beforeAutospacing="1" w:after="100" w:afterAutospacing="1" w:line="240" w:lineRule="auto"/>
    </w:pPr>
    <w:rPr>
      <w:sz w:val="24"/>
      <w:szCs w:val="24"/>
    </w:rPr>
  </w:style>
  <w:style w:type="character" w:customStyle="1" w:styleId="Heading2Char">
    <w:name w:val="Heading 2 Char"/>
    <w:link w:val="Heading2"/>
    <w:rsid w:val="00292712"/>
    <w:rPr>
      <w:rFonts w:ascii="Arial" w:hAnsi="Arial"/>
      <w:b/>
    </w:rPr>
  </w:style>
  <w:style w:type="paragraph" w:styleId="ListParagraph">
    <w:name w:val="List Paragraph"/>
    <w:basedOn w:val="Normal"/>
    <w:uiPriority w:val="34"/>
    <w:qFormat/>
    <w:rsid w:val="00292712"/>
    <w:pPr>
      <w:ind w:left="720"/>
      <w:contextualSpacing/>
    </w:pPr>
  </w:style>
  <w:style w:type="character" w:customStyle="1" w:styleId="apple-tab-span">
    <w:name w:val="apple-tab-span"/>
    <w:basedOn w:val="DefaultParagraphFont"/>
    <w:rsid w:val="007E5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984443">
      <w:bodyDiv w:val="1"/>
      <w:marLeft w:val="0"/>
      <w:marRight w:val="0"/>
      <w:marTop w:val="0"/>
      <w:marBottom w:val="0"/>
      <w:divBdr>
        <w:top w:val="none" w:sz="0" w:space="0" w:color="auto"/>
        <w:left w:val="none" w:sz="0" w:space="0" w:color="auto"/>
        <w:bottom w:val="none" w:sz="0" w:space="0" w:color="auto"/>
        <w:right w:val="none" w:sz="0" w:space="0" w:color="auto"/>
      </w:divBdr>
    </w:div>
    <w:div w:id="110514321">
      <w:bodyDiv w:val="1"/>
      <w:marLeft w:val="0"/>
      <w:marRight w:val="0"/>
      <w:marTop w:val="0"/>
      <w:marBottom w:val="0"/>
      <w:divBdr>
        <w:top w:val="none" w:sz="0" w:space="0" w:color="auto"/>
        <w:left w:val="none" w:sz="0" w:space="0" w:color="auto"/>
        <w:bottom w:val="none" w:sz="0" w:space="0" w:color="auto"/>
        <w:right w:val="none" w:sz="0" w:space="0" w:color="auto"/>
      </w:divBdr>
    </w:div>
    <w:div w:id="183401460">
      <w:bodyDiv w:val="1"/>
      <w:marLeft w:val="0"/>
      <w:marRight w:val="0"/>
      <w:marTop w:val="0"/>
      <w:marBottom w:val="0"/>
      <w:divBdr>
        <w:top w:val="none" w:sz="0" w:space="0" w:color="auto"/>
        <w:left w:val="none" w:sz="0" w:space="0" w:color="auto"/>
        <w:bottom w:val="none" w:sz="0" w:space="0" w:color="auto"/>
        <w:right w:val="none" w:sz="0" w:space="0" w:color="auto"/>
      </w:divBdr>
    </w:div>
    <w:div w:id="190799691">
      <w:bodyDiv w:val="1"/>
      <w:marLeft w:val="0"/>
      <w:marRight w:val="0"/>
      <w:marTop w:val="0"/>
      <w:marBottom w:val="0"/>
      <w:divBdr>
        <w:top w:val="none" w:sz="0" w:space="0" w:color="auto"/>
        <w:left w:val="none" w:sz="0" w:space="0" w:color="auto"/>
        <w:bottom w:val="none" w:sz="0" w:space="0" w:color="auto"/>
        <w:right w:val="none" w:sz="0" w:space="0" w:color="auto"/>
      </w:divBdr>
    </w:div>
    <w:div w:id="339432533">
      <w:bodyDiv w:val="1"/>
      <w:marLeft w:val="0"/>
      <w:marRight w:val="0"/>
      <w:marTop w:val="0"/>
      <w:marBottom w:val="0"/>
      <w:divBdr>
        <w:top w:val="none" w:sz="0" w:space="0" w:color="auto"/>
        <w:left w:val="none" w:sz="0" w:space="0" w:color="auto"/>
        <w:bottom w:val="none" w:sz="0" w:space="0" w:color="auto"/>
        <w:right w:val="none" w:sz="0" w:space="0" w:color="auto"/>
      </w:divBdr>
    </w:div>
    <w:div w:id="453528389">
      <w:bodyDiv w:val="1"/>
      <w:marLeft w:val="0"/>
      <w:marRight w:val="0"/>
      <w:marTop w:val="0"/>
      <w:marBottom w:val="0"/>
      <w:divBdr>
        <w:top w:val="none" w:sz="0" w:space="0" w:color="auto"/>
        <w:left w:val="none" w:sz="0" w:space="0" w:color="auto"/>
        <w:bottom w:val="none" w:sz="0" w:space="0" w:color="auto"/>
        <w:right w:val="none" w:sz="0" w:space="0" w:color="auto"/>
      </w:divBdr>
    </w:div>
    <w:div w:id="557130462">
      <w:bodyDiv w:val="1"/>
      <w:marLeft w:val="0"/>
      <w:marRight w:val="0"/>
      <w:marTop w:val="0"/>
      <w:marBottom w:val="0"/>
      <w:divBdr>
        <w:top w:val="none" w:sz="0" w:space="0" w:color="auto"/>
        <w:left w:val="none" w:sz="0" w:space="0" w:color="auto"/>
        <w:bottom w:val="none" w:sz="0" w:space="0" w:color="auto"/>
        <w:right w:val="none" w:sz="0" w:space="0" w:color="auto"/>
      </w:divBdr>
    </w:div>
    <w:div w:id="583685560">
      <w:bodyDiv w:val="1"/>
      <w:marLeft w:val="0"/>
      <w:marRight w:val="0"/>
      <w:marTop w:val="0"/>
      <w:marBottom w:val="0"/>
      <w:divBdr>
        <w:top w:val="none" w:sz="0" w:space="0" w:color="auto"/>
        <w:left w:val="none" w:sz="0" w:space="0" w:color="auto"/>
        <w:bottom w:val="none" w:sz="0" w:space="0" w:color="auto"/>
        <w:right w:val="none" w:sz="0" w:space="0" w:color="auto"/>
      </w:divBdr>
    </w:div>
    <w:div w:id="750853437">
      <w:bodyDiv w:val="1"/>
      <w:marLeft w:val="0"/>
      <w:marRight w:val="0"/>
      <w:marTop w:val="0"/>
      <w:marBottom w:val="0"/>
      <w:divBdr>
        <w:top w:val="none" w:sz="0" w:space="0" w:color="auto"/>
        <w:left w:val="none" w:sz="0" w:space="0" w:color="auto"/>
        <w:bottom w:val="none" w:sz="0" w:space="0" w:color="auto"/>
        <w:right w:val="none" w:sz="0" w:space="0" w:color="auto"/>
      </w:divBdr>
    </w:div>
    <w:div w:id="794759749">
      <w:bodyDiv w:val="1"/>
      <w:marLeft w:val="0"/>
      <w:marRight w:val="0"/>
      <w:marTop w:val="0"/>
      <w:marBottom w:val="0"/>
      <w:divBdr>
        <w:top w:val="none" w:sz="0" w:space="0" w:color="auto"/>
        <w:left w:val="none" w:sz="0" w:space="0" w:color="auto"/>
        <w:bottom w:val="none" w:sz="0" w:space="0" w:color="auto"/>
        <w:right w:val="none" w:sz="0" w:space="0" w:color="auto"/>
      </w:divBdr>
    </w:div>
    <w:div w:id="836648366">
      <w:bodyDiv w:val="1"/>
      <w:marLeft w:val="0"/>
      <w:marRight w:val="0"/>
      <w:marTop w:val="0"/>
      <w:marBottom w:val="0"/>
      <w:divBdr>
        <w:top w:val="none" w:sz="0" w:space="0" w:color="auto"/>
        <w:left w:val="none" w:sz="0" w:space="0" w:color="auto"/>
        <w:bottom w:val="none" w:sz="0" w:space="0" w:color="auto"/>
        <w:right w:val="none" w:sz="0" w:space="0" w:color="auto"/>
      </w:divBdr>
    </w:div>
    <w:div w:id="967857925">
      <w:bodyDiv w:val="1"/>
      <w:marLeft w:val="0"/>
      <w:marRight w:val="0"/>
      <w:marTop w:val="0"/>
      <w:marBottom w:val="0"/>
      <w:divBdr>
        <w:top w:val="none" w:sz="0" w:space="0" w:color="auto"/>
        <w:left w:val="none" w:sz="0" w:space="0" w:color="auto"/>
        <w:bottom w:val="none" w:sz="0" w:space="0" w:color="auto"/>
        <w:right w:val="none" w:sz="0" w:space="0" w:color="auto"/>
      </w:divBdr>
    </w:div>
    <w:div w:id="973023473">
      <w:bodyDiv w:val="1"/>
      <w:marLeft w:val="0"/>
      <w:marRight w:val="0"/>
      <w:marTop w:val="0"/>
      <w:marBottom w:val="0"/>
      <w:divBdr>
        <w:top w:val="none" w:sz="0" w:space="0" w:color="auto"/>
        <w:left w:val="none" w:sz="0" w:space="0" w:color="auto"/>
        <w:bottom w:val="none" w:sz="0" w:space="0" w:color="auto"/>
        <w:right w:val="none" w:sz="0" w:space="0" w:color="auto"/>
      </w:divBdr>
    </w:div>
    <w:div w:id="1015111053">
      <w:bodyDiv w:val="1"/>
      <w:marLeft w:val="0"/>
      <w:marRight w:val="0"/>
      <w:marTop w:val="0"/>
      <w:marBottom w:val="0"/>
      <w:divBdr>
        <w:top w:val="none" w:sz="0" w:space="0" w:color="auto"/>
        <w:left w:val="none" w:sz="0" w:space="0" w:color="auto"/>
        <w:bottom w:val="none" w:sz="0" w:space="0" w:color="auto"/>
        <w:right w:val="none" w:sz="0" w:space="0" w:color="auto"/>
      </w:divBdr>
    </w:div>
    <w:div w:id="1104158045">
      <w:bodyDiv w:val="1"/>
      <w:marLeft w:val="0"/>
      <w:marRight w:val="0"/>
      <w:marTop w:val="0"/>
      <w:marBottom w:val="0"/>
      <w:divBdr>
        <w:top w:val="none" w:sz="0" w:space="0" w:color="auto"/>
        <w:left w:val="none" w:sz="0" w:space="0" w:color="auto"/>
        <w:bottom w:val="none" w:sz="0" w:space="0" w:color="auto"/>
        <w:right w:val="none" w:sz="0" w:space="0" w:color="auto"/>
      </w:divBdr>
    </w:div>
    <w:div w:id="1164779184">
      <w:bodyDiv w:val="1"/>
      <w:marLeft w:val="0"/>
      <w:marRight w:val="0"/>
      <w:marTop w:val="0"/>
      <w:marBottom w:val="0"/>
      <w:divBdr>
        <w:top w:val="none" w:sz="0" w:space="0" w:color="auto"/>
        <w:left w:val="none" w:sz="0" w:space="0" w:color="auto"/>
        <w:bottom w:val="none" w:sz="0" w:space="0" w:color="auto"/>
        <w:right w:val="none" w:sz="0" w:space="0" w:color="auto"/>
      </w:divBdr>
    </w:div>
    <w:div w:id="1201744231">
      <w:bodyDiv w:val="1"/>
      <w:marLeft w:val="0"/>
      <w:marRight w:val="0"/>
      <w:marTop w:val="0"/>
      <w:marBottom w:val="0"/>
      <w:divBdr>
        <w:top w:val="none" w:sz="0" w:space="0" w:color="auto"/>
        <w:left w:val="none" w:sz="0" w:space="0" w:color="auto"/>
        <w:bottom w:val="none" w:sz="0" w:space="0" w:color="auto"/>
        <w:right w:val="none" w:sz="0" w:space="0" w:color="auto"/>
      </w:divBdr>
    </w:div>
    <w:div w:id="1343898810">
      <w:bodyDiv w:val="1"/>
      <w:marLeft w:val="0"/>
      <w:marRight w:val="0"/>
      <w:marTop w:val="0"/>
      <w:marBottom w:val="0"/>
      <w:divBdr>
        <w:top w:val="none" w:sz="0" w:space="0" w:color="auto"/>
        <w:left w:val="none" w:sz="0" w:space="0" w:color="auto"/>
        <w:bottom w:val="none" w:sz="0" w:space="0" w:color="auto"/>
        <w:right w:val="none" w:sz="0" w:space="0" w:color="auto"/>
      </w:divBdr>
    </w:div>
    <w:div w:id="1413430724">
      <w:bodyDiv w:val="1"/>
      <w:marLeft w:val="0"/>
      <w:marRight w:val="0"/>
      <w:marTop w:val="0"/>
      <w:marBottom w:val="0"/>
      <w:divBdr>
        <w:top w:val="none" w:sz="0" w:space="0" w:color="auto"/>
        <w:left w:val="none" w:sz="0" w:space="0" w:color="auto"/>
        <w:bottom w:val="none" w:sz="0" w:space="0" w:color="auto"/>
        <w:right w:val="none" w:sz="0" w:space="0" w:color="auto"/>
      </w:divBdr>
    </w:div>
    <w:div w:id="1436173091">
      <w:bodyDiv w:val="1"/>
      <w:marLeft w:val="0"/>
      <w:marRight w:val="0"/>
      <w:marTop w:val="0"/>
      <w:marBottom w:val="0"/>
      <w:divBdr>
        <w:top w:val="none" w:sz="0" w:space="0" w:color="auto"/>
        <w:left w:val="none" w:sz="0" w:space="0" w:color="auto"/>
        <w:bottom w:val="none" w:sz="0" w:space="0" w:color="auto"/>
        <w:right w:val="none" w:sz="0" w:space="0" w:color="auto"/>
      </w:divBdr>
    </w:div>
    <w:div w:id="1470199664">
      <w:bodyDiv w:val="1"/>
      <w:marLeft w:val="0"/>
      <w:marRight w:val="0"/>
      <w:marTop w:val="0"/>
      <w:marBottom w:val="0"/>
      <w:divBdr>
        <w:top w:val="none" w:sz="0" w:space="0" w:color="auto"/>
        <w:left w:val="none" w:sz="0" w:space="0" w:color="auto"/>
        <w:bottom w:val="none" w:sz="0" w:space="0" w:color="auto"/>
        <w:right w:val="none" w:sz="0" w:space="0" w:color="auto"/>
      </w:divBdr>
    </w:div>
    <w:div w:id="1543244669">
      <w:bodyDiv w:val="1"/>
      <w:marLeft w:val="0"/>
      <w:marRight w:val="0"/>
      <w:marTop w:val="0"/>
      <w:marBottom w:val="0"/>
      <w:divBdr>
        <w:top w:val="none" w:sz="0" w:space="0" w:color="auto"/>
        <w:left w:val="none" w:sz="0" w:space="0" w:color="auto"/>
        <w:bottom w:val="none" w:sz="0" w:space="0" w:color="auto"/>
        <w:right w:val="none" w:sz="0" w:space="0" w:color="auto"/>
      </w:divBdr>
    </w:div>
    <w:div w:id="1573851236">
      <w:bodyDiv w:val="1"/>
      <w:marLeft w:val="0"/>
      <w:marRight w:val="0"/>
      <w:marTop w:val="0"/>
      <w:marBottom w:val="0"/>
      <w:divBdr>
        <w:top w:val="none" w:sz="0" w:space="0" w:color="auto"/>
        <w:left w:val="none" w:sz="0" w:space="0" w:color="auto"/>
        <w:bottom w:val="none" w:sz="0" w:space="0" w:color="auto"/>
        <w:right w:val="none" w:sz="0" w:space="0" w:color="auto"/>
      </w:divBdr>
    </w:div>
    <w:div w:id="1597447503">
      <w:bodyDiv w:val="1"/>
      <w:marLeft w:val="0"/>
      <w:marRight w:val="0"/>
      <w:marTop w:val="0"/>
      <w:marBottom w:val="0"/>
      <w:divBdr>
        <w:top w:val="none" w:sz="0" w:space="0" w:color="auto"/>
        <w:left w:val="none" w:sz="0" w:space="0" w:color="auto"/>
        <w:bottom w:val="none" w:sz="0" w:space="0" w:color="auto"/>
        <w:right w:val="none" w:sz="0" w:space="0" w:color="auto"/>
      </w:divBdr>
    </w:div>
    <w:div w:id="1617059237">
      <w:bodyDiv w:val="1"/>
      <w:marLeft w:val="0"/>
      <w:marRight w:val="0"/>
      <w:marTop w:val="0"/>
      <w:marBottom w:val="0"/>
      <w:divBdr>
        <w:top w:val="none" w:sz="0" w:space="0" w:color="auto"/>
        <w:left w:val="none" w:sz="0" w:space="0" w:color="auto"/>
        <w:bottom w:val="none" w:sz="0" w:space="0" w:color="auto"/>
        <w:right w:val="none" w:sz="0" w:space="0" w:color="auto"/>
      </w:divBdr>
    </w:div>
    <w:div w:id="1698309683">
      <w:bodyDiv w:val="1"/>
      <w:marLeft w:val="0"/>
      <w:marRight w:val="0"/>
      <w:marTop w:val="0"/>
      <w:marBottom w:val="0"/>
      <w:divBdr>
        <w:top w:val="none" w:sz="0" w:space="0" w:color="auto"/>
        <w:left w:val="none" w:sz="0" w:space="0" w:color="auto"/>
        <w:bottom w:val="none" w:sz="0" w:space="0" w:color="auto"/>
        <w:right w:val="none" w:sz="0" w:space="0" w:color="auto"/>
      </w:divBdr>
    </w:div>
    <w:div w:id="1836649192">
      <w:bodyDiv w:val="1"/>
      <w:marLeft w:val="0"/>
      <w:marRight w:val="0"/>
      <w:marTop w:val="0"/>
      <w:marBottom w:val="0"/>
      <w:divBdr>
        <w:top w:val="none" w:sz="0" w:space="0" w:color="auto"/>
        <w:left w:val="none" w:sz="0" w:space="0" w:color="auto"/>
        <w:bottom w:val="none" w:sz="0" w:space="0" w:color="auto"/>
        <w:right w:val="none" w:sz="0" w:space="0" w:color="auto"/>
      </w:divBdr>
    </w:div>
    <w:div w:id="2031225416">
      <w:bodyDiv w:val="1"/>
      <w:marLeft w:val="0"/>
      <w:marRight w:val="0"/>
      <w:marTop w:val="0"/>
      <w:marBottom w:val="0"/>
      <w:divBdr>
        <w:top w:val="none" w:sz="0" w:space="0" w:color="auto"/>
        <w:left w:val="none" w:sz="0" w:space="0" w:color="auto"/>
        <w:bottom w:val="none" w:sz="0" w:space="0" w:color="auto"/>
        <w:right w:val="none" w:sz="0" w:space="0" w:color="auto"/>
      </w:divBdr>
    </w:div>
    <w:div w:id="2098403476">
      <w:bodyDiv w:val="1"/>
      <w:marLeft w:val="0"/>
      <w:marRight w:val="0"/>
      <w:marTop w:val="0"/>
      <w:marBottom w:val="0"/>
      <w:divBdr>
        <w:top w:val="none" w:sz="0" w:space="0" w:color="auto"/>
        <w:left w:val="none" w:sz="0" w:space="0" w:color="auto"/>
        <w:bottom w:val="none" w:sz="0" w:space="0" w:color="auto"/>
        <w:right w:val="none" w:sz="0" w:space="0" w:color="auto"/>
      </w:divBdr>
    </w:div>
    <w:div w:id="2098822827">
      <w:bodyDiv w:val="1"/>
      <w:marLeft w:val="0"/>
      <w:marRight w:val="0"/>
      <w:marTop w:val="0"/>
      <w:marBottom w:val="0"/>
      <w:divBdr>
        <w:top w:val="none" w:sz="0" w:space="0" w:color="auto"/>
        <w:left w:val="none" w:sz="0" w:space="0" w:color="auto"/>
        <w:bottom w:val="none" w:sz="0" w:space="0" w:color="auto"/>
        <w:right w:val="none" w:sz="0" w:space="0" w:color="auto"/>
      </w:divBdr>
    </w:div>
    <w:div w:id="213270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AppData\Local\Temp\e3efb63a-7ca3-4320-a0cd-885005bb8ded_rup_wd_tmpl.zip.ded\a_and_d\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963B1-0326-413A-8B29-E2648DCCD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rup_sad</Template>
  <TotalTime>231</TotalTime>
  <Pages>30</Pages>
  <Words>4838</Words>
  <Characters>27577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32351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HUYEN</dc:creator>
  <cp:keywords/>
  <dc:description/>
  <cp:lastModifiedBy>Administrator</cp:lastModifiedBy>
  <cp:revision>53</cp:revision>
  <cp:lastPrinted>1899-12-31T17:00:00Z</cp:lastPrinted>
  <dcterms:created xsi:type="dcterms:W3CDTF">2024-11-28T15:45:00Z</dcterms:created>
  <dcterms:modified xsi:type="dcterms:W3CDTF">2024-11-29T00:51:00Z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